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7EE8" w14:textId="1013EFA8" w:rsidR="00FA16BC" w:rsidRDefault="00517489" w:rsidP="00FA16BC">
      <w:pPr>
        <w:pStyle w:val="10"/>
      </w:pPr>
      <w:r>
        <w:t>Отчёт по л</w:t>
      </w:r>
      <w:r w:rsidR="00CA11F5">
        <w:t>абораторн</w:t>
      </w:r>
      <w:r>
        <w:t>ой</w:t>
      </w:r>
      <w:r w:rsidR="00CA11F5">
        <w:t xml:space="preserve"> работ</w:t>
      </w:r>
      <w:r>
        <w:t>е</w:t>
      </w:r>
      <w:r w:rsidR="00CA11F5">
        <w:t xml:space="preserve"> №</w:t>
      </w:r>
      <w:r w:rsidR="00FA16BC">
        <w:br/>
      </w:r>
      <w:r w:rsidR="00E745A2">
        <w:t>Название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291C8211" w:rsidR="00FA16BC" w:rsidRDefault="00FA16BC" w:rsidP="00FA16BC">
      <w:pPr>
        <w:pStyle w:val="2"/>
      </w:pP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3AAE1416" w14:textId="7A367C2A" w:rsidR="00FA16BC" w:rsidRDefault="00FA16BC" w:rsidP="00FA16BC">
      <w:pPr>
        <w:pStyle w:val="1"/>
      </w:pPr>
      <w:r>
        <w:t>Контрольные вопросы</w:t>
      </w:r>
    </w:p>
    <w:p w14:paraId="5FD52DF5" w14:textId="606BB3BE" w:rsidR="00EE187F" w:rsidRDefault="00EE187F" w:rsidP="00FA16BC">
      <w:pPr>
        <w:pStyle w:val="2"/>
      </w:pP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738746639">
    <w:abstractNumId w:val="0"/>
  </w:num>
  <w:num w:numId="2" w16cid:durableId="829490463">
    <w:abstractNumId w:val="0"/>
  </w:num>
  <w:num w:numId="3" w16cid:durableId="93744396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42882000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687678186">
    <w:abstractNumId w:val="0"/>
  </w:num>
  <w:num w:numId="6" w16cid:durableId="120929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BC"/>
    <w:rsid w:val="00036639"/>
    <w:rsid w:val="000771B0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A368A"/>
    <w:rsid w:val="00517489"/>
    <w:rsid w:val="005E1048"/>
    <w:rsid w:val="005F68C0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C20"/>
    <w:rsid w:val="00837079"/>
    <w:rsid w:val="00875785"/>
    <w:rsid w:val="0087752A"/>
    <w:rsid w:val="00881819"/>
    <w:rsid w:val="00921129"/>
    <w:rsid w:val="00925158"/>
    <w:rsid w:val="009B3A0D"/>
    <w:rsid w:val="009F5E2A"/>
    <w:rsid w:val="00A04652"/>
    <w:rsid w:val="00A27161"/>
    <w:rsid w:val="00A556E4"/>
    <w:rsid w:val="00A7632F"/>
    <w:rsid w:val="00A97403"/>
    <w:rsid w:val="00C21738"/>
    <w:rsid w:val="00C73174"/>
    <w:rsid w:val="00CA11F5"/>
    <w:rsid w:val="00CE03F1"/>
    <w:rsid w:val="00CF0E87"/>
    <w:rsid w:val="00D66C75"/>
    <w:rsid w:val="00E65989"/>
    <w:rsid w:val="00E745A2"/>
    <w:rsid w:val="00E95013"/>
    <w:rsid w:val="00EA601E"/>
    <w:rsid w:val="00EE187F"/>
    <w:rsid w:val="00F275E2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Никита Матигоров</cp:lastModifiedBy>
  <cp:revision>5</cp:revision>
  <cp:lastPrinted>2025-01-15T16:30:00Z</cp:lastPrinted>
  <dcterms:created xsi:type="dcterms:W3CDTF">2026-01-14T18:31:00Z</dcterms:created>
  <dcterms:modified xsi:type="dcterms:W3CDTF">2026-10-13T12:08:00Z</dcterms:modified>
</cp:coreProperties>
</file>