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221297CB" w:rsidR="00FA16BC" w:rsidRPr="00BC53D7" w:rsidRDefault="00FA2B2B" w:rsidP="00FA16BC">
      <w:pPr>
        <w:pStyle w:val="10"/>
      </w:pPr>
      <w:r>
        <w:t>Отчёт по лабораторной работе</w:t>
      </w:r>
      <w:r w:rsidR="00CA11F5">
        <w:t xml:space="preserve"> №</w:t>
      </w:r>
      <w:r w:rsidR="00BC53D7">
        <w:t>4</w:t>
      </w:r>
      <w:r w:rsidR="00FA16BC">
        <w:br/>
      </w:r>
      <w:r w:rsidR="00BC53D7">
        <w:t>Изучение работы в системе контроля версий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09DFB9FE" w:rsidR="00FA16BC" w:rsidRPr="00BC53D7" w:rsidRDefault="00BC53D7" w:rsidP="00FA16BC">
      <w:pPr>
        <w:pStyle w:val="2"/>
      </w:pPr>
      <w:r>
        <w:t xml:space="preserve">Изучить основы работы с </w:t>
      </w:r>
      <w:proofErr w:type="spellStart"/>
      <w:r>
        <w:rPr>
          <w:lang w:val="en-US"/>
        </w:rPr>
        <w:t>Git</w:t>
      </w:r>
      <w:proofErr w:type="spellEnd"/>
      <w:r w:rsidRPr="00BC53D7">
        <w:t>.</w:t>
      </w:r>
    </w:p>
    <w:p w14:paraId="7FB0661B" w14:textId="4497AD4A" w:rsidR="00BC53D7" w:rsidRDefault="00BC53D7" w:rsidP="00FA16BC">
      <w:pPr>
        <w:pStyle w:val="2"/>
      </w:pPr>
      <w:r>
        <w:t xml:space="preserve">Получить навыки работы с </w:t>
      </w:r>
      <w:proofErr w:type="spellStart"/>
      <w:r>
        <w:rPr>
          <w:lang w:val="en-US"/>
        </w:rPr>
        <w:t>Git</w:t>
      </w:r>
      <w:proofErr w:type="spellEnd"/>
      <w:r w:rsidRPr="00BC53D7">
        <w:t>.</w:t>
      </w:r>
    </w:p>
    <w:p w14:paraId="62B76851" w14:textId="64A06A72" w:rsidR="00E672B8" w:rsidRDefault="00FA16BC" w:rsidP="00C07EC2">
      <w:pPr>
        <w:pStyle w:val="1"/>
      </w:pPr>
      <w:r>
        <w:t>Задание</w:t>
      </w:r>
    </w:p>
    <w:p w14:paraId="792074C6" w14:textId="7FFE3474" w:rsidR="00C07EC2" w:rsidRDefault="00C07EC2" w:rsidP="00C07EC2">
      <w:pPr>
        <w:pStyle w:val="2"/>
      </w:pPr>
      <w:r>
        <w:t xml:space="preserve">Подготовка стандартных файлов </w:t>
      </w:r>
      <w:proofErr w:type="spellStart"/>
      <w:r>
        <w:t>репозитория</w:t>
      </w:r>
      <w:proofErr w:type="spellEnd"/>
    </w:p>
    <w:p w14:paraId="562F4F7C" w14:textId="08BE2FA5" w:rsidR="00C07EC2" w:rsidRDefault="00C07EC2" w:rsidP="00C07EC2">
      <w:pPr>
        <w:pStyle w:val="2"/>
        <w:numPr>
          <w:ilvl w:val="2"/>
          <w:numId w:val="6"/>
        </w:numPr>
      </w:pPr>
      <w:r>
        <w:t xml:space="preserve">Создание файла </w:t>
      </w:r>
      <w:r>
        <w:rPr>
          <w:lang w:val="en-US"/>
        </w:rPr>
        <w:t>README</w:t>
      </w:r>
      <w:r w:rsidRPr="00C07EC2">
        <w:t>.</w:t>
      </w:r>
      <w:r>
        <w:rPr>
          <w:lang w:val="en-US"/>
        </w:rPr>
        <w:t>md</w:t>
      </w:r>
    </w:p>
    <w:p w14:paraId="0336879D" w14:textId="2CEDB7D4" w:rsidR="00C07EC2" w:rsidRDefault="00C07EC2" w:rsidP="00C07EC2">
      <w:pPr>
        <w:pStyle w:val="1"/>
        <w:numPr>
          <w:ilvl w:val="0"/>
          <w:numId w:val="0"/>
        </w:numPr>
      </w:pPr>
      <w:r w:rsidRPr="00C07EC2">
        <w:lastRenderedPageBreak/>
        <w:drawing>
          <wp:inline distT="0" distB="0" distL="0" distR="0" wp14:anchorId="5FFD9EC5" wp14:editId="0B7F47AF">
            <wp:extent cx="7791450" cy="38714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98704" cy="38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CB04" w14:textId="05C2B2A4" w:rsidR="00C07EC2" w:rsidRDefault="00C07EC2" w:rsidP="00C07EC2">
      <w:pPr>
        <w:pStyle w:val="1"/>
        <w:numPr>
          <w:ilvl w:val="0"/>
          <w:numId w:val="0"/>
        </w:numPr>
      </w:pPr>
      <w:r w:rsidRPr="00C07EC2">
        <w:lastRenderedPageBreak/>
        <w:drawing>
          <wp:inline distT="0" distB="0" distL="0" distR="0" wp14:anchorId="4F163A27" wp14:editId="1C61CE98">
            <wp:extent cx="5676290" cy="5002831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294" cy="50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0DCE" w14:textId="66254007" w:rsidR="00402D76" w:rsidRPr="00C07EC2" w:rsidRDefault="00C07EC2" w:rsidP="00402D76">
      <w:pPr>
        <w:pStyle w:val="2"/>
        <w:numPr>
          <w:ilvl w:val="2"/>
          <w:numId w:val="6"/>
        </w:numPr>
      </w:pPr>
      <w:proofErr w:type="gramStart"/>
      <w:r>
        <w:t xml:space="preserve">Создание </w:t>
      </w:r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7850986B" w14:textId="6503C3A8" w:rsidR="00C07EC2" w:rsidRDefault="00C07EC2" w:rsidP="00C07EC2">
      <w:pPr>
        <w:pStyle w:val="1"/>
        <w:numPr>
          <w:ilvl w:val="0"/>
          <w:numId w:val="0"/>
        </w:numPr>
      </w:pPr>
      <w:r w:rsidRPr="00C07EC2">
        <w:lastRenderedPageBreak/>
        <w:drawing>
          <wp:inline distT="0" distB="0" distL="0" distR="0" wp14:anchorId="33E30BF8" wp14:editId="6AE32264">
            <wp:extent cx="1647825" cy="484931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917" cy="49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00EF" w14:textId="496D56EB" w:rsidR="00C07EC2" w:rsidRDefault="00C07EC2" w:rsidP="00C07EC2">
      <w:pPr>
        <w:pStyle w:val="1"/>
        <w:numPr>
          <w:ilvl w:val="0"/>
          <w:numId w:val="0"/>
        </w:numPr>
      </w:pPr>
      <w:r w:rsidRPr="00C07EC2">
        <w:lastRenderedPageBreak/>
        <w:drawing>
          <wp:inline distT="0" distB="0" distL="0" distR="0" wp14:anchorId="35E169EC" wp14:editId="65910D1C">
            <wp:extent cx="3476625" cy="306414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53" cy="30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5762" w14:textId="4A878351" w:rsidR="00C07EC2" w:rsidRDefault="00C07EC2" w:rsidP="00C07EC2">
      <w:pPr>
        <w:pStyle w:val="1"/>
        <w:numPr>
          <w:ilvl w:val="0"/>
          <w:numId w:val="0"/>
        </w:numPr>
      </w:pPr>
      <w:r w:rsidRPr="00C07EC2">
        <w:lastRenderedPageBreak/>
        <w:drawing>
          <wp:inline distT="0" distB="0" distL="0" distR="0" wp14:anchorId="4BC5A114" wp14:editId="4766FC70">
            <wp:extent cx="4495800" cy="37764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950" cy="378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8E76" w14:textId="066A229D" w:rsidR="00C07EC2" w:rsidRDefault="006E18C9" w:rsidP="006E18C9">
      <w:pPr>
        <w:pStyle w:val="2"/>
      </w:pPr>
      <w:r>
        <w:t xml:space="preserve">Создание </w:t>
      </w:r>
      <w:proofErr w:type="spellStart"/>
      <w:r>
        <w:t>форка</w:t>
      </w:r>
      <w:proofErr w:type="spellEnd"/>
    </w:p>
    <w:p w14:paraId="55F9B56E" w14:textId="348E0420" w:rsidR="006E18C9" w:rsidRDefault="006E18C9" w:rsidP="006E18C9">
      <w:pPr>
        <w:pStyle w:val="1"/>
        <w:numPr>
          <w:ilvl w:val="0"/>
          <w:numId w:val="0"/>
        </w:numPr>
      </w:pPr>
      <w:r w:rsidRPr="006E18C9">
        <w:lastRenderedPageBreak/>
        <w:drawing>
          <wp:inline distT="0" distB="0" distL="0" distR="0" wp14:anchorId="164FD070" wp14:editId="18B1E824">
            <wp:extent cx="4733925" cy="370680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678" cy="37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D2C6" w14:textId="72DCC9C3" w:rsidR="006E18C9" w:rsidRPr="006E18C9" w:rsidRDefault="006E18C9" w:rsidP="006E18C9">
      <w:pPr>
        <w:pStyle w:val="1"/>
        <w:numPr>
          <w:ilvl w:val="0"/>
          <w:numId w:val="0"/>
        </w:numPr>
      </w:pPr>
      <w:r w:rsidRPr="006E18C9">
        <w:lastRenderedPageBreak/>
        <w:drawing>
          <wp:inline distT="0" distB="0" distL="0" distR="0" wp14:anchorId="3EDAB0FF" wp14:editId="234B9A35">
            <wp:extent cx="4863245" cy="4286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41" cy="42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2E5E" w14:textId="0278447D" w:rsidR="006E18C9" w:rsidRDefault="006E18C9" w:rsidP="006E18C9">
      <w:pPr>
        <w:pStyle w:val="2"/>
      </w:pPr>
      <w:r>
        <w:t xml:space="preserve">Работа с </w:t>
      </w:r>
      <w:proofErr w:type="spellStart"/>
      <w:r>
        <w:t>коммитами</w:t>
      </w:r>
      <w:proofErr w:type="spellEnd"/>
    </w:p>
    <w:p w14:paraId="5AE81399" w14:textId="2A8C4223" w:rsidR="006E6251" w:rsidRDefault="006E6251" w:rsidP="006E6251">
      <w:pPr>
        <w:pStyle w:val="2"/>
        <w:numPr>
          <w:ilvl w:val="2"/>
          <w:numId w:val="6"/>
        </w:numPr>
      </w:pPr>
      <w:r>
        <w:t>Создание новой ветки</w:t>
      </w:r>
    </w:p>
    <w:p w14:paraId="61D20D75" w14:textId="625DDAF8" w:rsidR="006E6251" w:rsidRDefault="006E6251" w:rsidP="006E6251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733675B7" wp14:editId="0B4ED33D">
            <wp:extent cx="5533333" cy="352380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5A59" w14:textId="1B2945F6" w:rsidR="006E6251" w:rsidRDefault="006E6251" w:rsidP="006E6251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196DA598" wp14:editId="1E7666AD">
            <wp:extent cx="5533333" cy="352380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2728" w14:textId="39302658" w:rsidR="006E6251" w:rsidRPr="006E6251" w:rsidRDefault="006E6251" w:rsidP="006E6251">
      <w:pPr>
        <w:pStyle w:val="2"/>
        <w:numPr>
          <w:ilvl w:val="2"/>
          <w:numId w:val="6"/>
        </w:numPr>
      </w:pPr>
      <w:r>
        <w:t xml:space="preserve">Откат </w:t>
      </w:r>
      <w:proofErr w:type="spellStart"/>
      <w:r>
        <w:t>коммитов</w:t>
      </w:r>
      <w:proofErr w:type="spellEnd"/>
    </w:p>
    <w:p w14:paraId="073BDACF" w14:textId="08F4A23C" w:rsidR="006E6251" w:rsidRDefault="006E6251" w:rsidP="006E6251">
      <w:pPr>
        <w:pStyle w:val="1"/>
        <w:numPr>
          <w:ilvl w:val="0"/>
          <w:numId w:val="0"/>
        </w:numPr>
      </w:pPr>
      <w:r w:rsidRPr="006E6251">
        <w:lastRenderedPageBreak/>
        <w:drawing>
          <wp:inline distT="0" distB="0" distL="0" distR="0" wp14:anchorId="2C008AAD" wp14:editId="166E5021">
            <wp:extent cx="5181600" cy="36408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307" cy="36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59A6" w14:textId="0B1AF945" w:rsidR="006E6251" w:rsidRDefault="006E6251" w:rsidP="006E6251">
      <w:pPr>
        <w:pStyle w:val="2"/>
        <w:numPr>
          <w:ilvl w:val="2"/>
          <w:numId w:val="6"/>
        </w:numPr>
      </w:pPr>
      <w:r>
        <w:t xml:space="preserve">Откат </w:t>
      </w:r>
      <w:proofErr w:type="spellStart"/>
      <w:r>
        <w:t>коммитов</w:t>
      </w:r>
      <w:proofErr w:type="spellEnd"/>
    </w:p>
    <w:p w14:paraId="24D975E1" w14:textId="4A7320F6" w:rsidR="006E6251" w:rsidRDefault="006E6251" w:rsidP="006E6251">
      <w:pPr>
        <w:pStyle w:val="1"/>
        <w:numPr>
          <w:ilvl w:val="0"/>
          <w:numId w:val="0"/>
        </w:numPr>
      </w:pPr>
      <w:r w:rsidRPr="006E6251">
        <w:lastRenderedPageBreak/>
        <w:drawing>
          <wp:inline distT="0" distB="0" distL="0" distR="0" wp14:anchorId="46458399" wp14:editId="7350073A">
            <wp:extent cx="6208395" cy="6052704"/>
            <wp:effectExtent l="0" t="0" r="190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007"/>
                    <a:stretch/>
                  </pic:blipFill>
                  <pic:spPr bwMode="auto">
                    <a:xfrm>
                      <a:off x="0" y="0"/>
                      <a:ext cx="6221060" cy="6065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92F25" w14:textId="212C3153" w:rsidR="006E6251" w:rsidRDefault="006E6251" w:rsidP="006E6251">
      <w:pPr>
        <w:pStyle w:val="1"/>
        <w:numPr>
          <w:ilvl w:val="0"/>
          <w:numId w:val="0"/>
        </w:numPr>
      </w:pPr>
      <w:r w:rsidRPr="006E6251">
        <w:lastRenderedPageBreak/>
        <w:drawing>
          <wp:inline distT="0" distB="0" distL="0" distR="0" wp14:anchorId="376CEF78" wp14:editId="6C3E5418">
            <wp:extent cx="6255385" cy="970821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5674"/>
                    <a:stretch/>
                  </pic:blipFill>
                  <pic:spPr bwMode="auto">
                    <a:xfrm>
                      <a:off x="0" y="0"/>
                      <a:ext cx="6386053" cy="99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45A34" w14:textId="7A41346B" w:rsidR="006E6251" w:rsidRPr="006E6251" w:rsidRDefault="006E6251" w:rsidP="006E6251">
      <w:pPr>
        <w:pStyle w:val="1"/>
        <w:numPr>
          <w:ilvl w:val="0"/>
          <w:numId w:val="0"/>
        </w:numPr>
      </w:pPr>
      <w:r w:rsidRPr="006E6251">
        <w:drawing>
          <wp:inline distT="0" distB="0" distL="0" distR="0" wp14:anchorId="680CA529" wp14:editId="703C4717">
            <wp:extent cx="6273205" cy="7056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9616"/>
                    <a:stretch/>
                  </pic:blipFill>
                  <pic:spPr bwMode="auto">
                    <a:xfrm>
                      <a:off x="0" y="0"/>
                      <a:ext cx="6452335" cy="725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E56C9" w14:textId="1752D89D" w:rsidR="006E18C9" w:rsidRDefault="006E6251" w:rsidP="006E6251">
      <w:pPr>
        <w:pStyle w:val="2"/>
      </w:pPr>
      <w:r>
        <w:t>Слияние веток</w:t>
      </w:r>
    </w:p>
    <w:p w14:paraId="604CC1DF" w14:textId="12BC71F3" w:rsidR="00165559" w:rsidRDefault="00165559" w:rsidP="00165559">
      <w:pPr>
        <w:pStyle w:val="2"/>
        <w:numPr>
          <w:ilvl w:val="2"/>
          <w:numId w:val="6"/>
        </w:numPr>
      </w:pPr>
      <w:r>
        <w:t>Слияние с основной веткой</w:t>
      </w:r>
    </w:p>
    <w:p w14:paraId="626C2E6C" w14:textId="79B7B7C7" w:rsidR="00165559" w:rsidRDefault="00165559" w:rsidP="00165559">
      <w:pPr>
        <w:pStyle w:val="1"/>
        <w:numPr>
          <w:ilvl w:val="0"/>
          <w:numId w:val="0"/>
        </w:numPr>
      </w:pPr>
      <w:r w:rsidRPr="00165559">
        <w:rPr>
          <w:lang w:val="en-US"/>
        </w:rPr>
        <w:drawing>
          <wp:inline distT="0" distB="0" distL="0" distR="0" wp14:anchorId="181243D5" wp14:editId="2F12259C">
            <wp:extent cx="5762580" cy="32410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8084"/>
                    <a:stretch/>
                  </pic:blipFill>
                  <pic:spPr bwMode="auto">
                    <a:xfrm>
                      <a:off x="0" y="0"/>
                      <a:ext cx="5796198" cy="325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B5261" w14:textId="45F99456" w:rsidR="00165559" w:rsidRDefault="00165559" w:rsidP="00165559">
      <w:pPr>
        <w:pStyle w:val="2"/>
        <w:numPr>
          <w:ilvl w:val="2"/>
          <w:numId w:val="6"/>
        </w:numPr>
      </w:pPr>
      <w:r>
        <w:t>Разрешение конфликтов</w:t>
      </w:r>
    </w:p>
    <w:p w14:paraId="265B19E6" w14:textId="026F2655" w:rsidR="00165559" w:rsidRDefault="00165559" w:rsidP="00165559">
      <w:pPr>
        <w:pStyle w:val="1"/>
        <w:numPr>
          <w:ilvl w:val="0"/>
          <w:numId w:val="0"/>
        </w:numPr>
        <w:rPr>
          <w:lang w:val="en-US"/>
        </w:rPr>
      </w:pPr>
      <w:r w:rsidRPr="00165559">
        <w:rPr>
          <w:lang w:val="en-US"/>
        </w:rPr>
        <w:lastRenderedPageBreak/>
        <w:drawing>
          <wp:inline distT="0" distB="0" distL="0" distR="0" wp14:anchorId="60483DC1" wp14:editId="6AF231E7">
            <wp:extent cx="6142517" cy="211121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3218" cy="212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4F8C" w14:textId="112B873D" w:rsidR="00165559" w:rsidRPr="00DA194B" w:rsidRDefault="00DA194B" w:rsidP="00165559">
      <w:pPr>
        <w:pStyle w:val="1"/>
        <w:numPr>
          <w:ilvl w:val="0"/>
          <w:numId w:val="0"/>
        </w:num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A63A58" wp14:editId="16C4E0A1">
            <wp:extent cx="6134025" cy="2952410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5571"/>
                    <a:stretch/>
                  </pic:blipFill>
                  <pic:spPr bwMode="auto">
                    <a:xfrm>
                      <a:off x="0" y="0"/>
                      <a:ext cx="6160964" cy="296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048D" w14:textId="7FC82534" w:rsidR="00DA194B" w:rsidRPr="00DA194B" w:rsidRDefault="00DA194B" w:rsidP="00DA194B">
      <w:pPr>
        <w:pStyle w:val="2"/>
        <w:numPr>
          <w:ilvl w:val="2"/>
          <w:numId w:val="6"/>
        </w:numPr>
      </w:pPr>
      <w:r>
        <w:t xml:space="preserve">Отправка изменения в </w:t>
      </w:r>
      <w:proofErr w:type="spellStart"/>
      <w:r>
        <w:t>форка</w:t>
      </w:r>
      <w:proofErr w:type="spellEnd"/>
      <w:r>
        <w:t xml:space="preserve"> на </w:t>
      </w:r>
      <w:r>
        <w:rPr>
          <w:lang w:val="en-US"/>
        </w:rPr>
        <w:t>GitHub</w:t>
      </w:r>
    </w:p>
    <w:p w14:paraId="3C4825B1" w14:textId="00813C1F" w:rsidR="00DA194B" w:rsidRDefault="00DA194B" w:rsidP="00DA194B">
      <w:pPr>
        <w:pStyle w:val="1"/>
        <w:numPr>
          <w:ilvl w:val="0"/>
          <w:numId w:val="0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EBD00F1" wp14:editId="38C2AC70">
            <wp:extent cx="6171850" cy="1877711"/>
            <wp:effectExtent l="0" t="0" r="63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3949" b="27968"/>
                    <a:stretch/>
                  </pic:blipFill>
                  <pic:spPr bwMode="auto">
                    <a:xfrm>
                      <a:off x="0" y="0"/>
                      <a:ext cx="6281271" cy="1911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6A575" w14:textId="78EC13F3" w:rsidR="006E6251" w:rsidRDefault="00DA194B" w:rsidP="006E6251">
      <w:pPr>
        <w:pStyle w:val="2"/>
      </w:pPr>
      <w:r>
        <w:t>П</w:t>
      </w:r>
      <w:r w:rsidR="00165559">
        <w:t>рименение команд работы с изменениями</w:t>
      </w:r>
    </w:p>
    <w:p w14:paraId="13C6554E" w14:textId="56504851" w:rsidR="00DA194B" w:rsidRDefault="00DA194B" w:rsidP="00DA194B">
      <w:pPr>
        <w:pStyle w:val="2"/>
        <w:numPr>
          <w:ilvl w:val="2"/>
          <w:numId w:val="6"/>
        </w:numPr>
      </w:pPr>
      <w:r>
        <w:t>Временное сохранение изменений</w:t>
      </w:r>
    </w:p>
    <w:p w14:paraId="60F34243" w14:textId="1F80E82B" w:rsidR="00DA194B" w:rsidRDefault="00DA194B" w:rsidP="00DA194B">
      <w:pPr>
        <w:pStyle w:val="1"/>
        <w:numPr>
          <w:ilvl w:val="0"/>
          <w:numId w:val="0"/>
        </w:numPr>
      </w:pPr>
      <w:r w:rsidRPr="00DA194B">
        <w:lastRenderedPageBreak/>
        <w:drawing>
          <wp:inline distT="0" distB="0" distL="0" distR="0" wp14:anchorId="4F857F72" wp14:editId="4F7721D6">
            <wp:extent cx="5276850" cy="36438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6258"/>
                    <a:stretch/>
                  </pic:blipFill>
                  <pic:spPr bwMode="auto">
                    <a:xfrm>
                      <a:off x="0" y="0"/>
                      <a:ext cx="5284501" cy="364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7FD38" w14:textId="7D9E7E2C" w:rsidR="00DA194B" w:rsidRDefault="00DA194B" w:rsidP="00DA194B">
      <w:pPr>
        <w:pStyle w:val="2"/>
        <w:numPr>
          <w:ilvl w:val="2"/>
          <w:numId w:val="6"/>
        </w:numPr>
      </w:pPr>
      <w:r>
        <w:t>Откат изменений</w:t>
      </w:r>
    </w:p>
    <w:p w14:paraId="445B5DBD" w14:textId="345DD101" w:rsidR="00DA194B" w:rsidRPr="00996A72" w:rsidRDefault="00996A72" w:rsidP="00DA194B">
      <w:pPr>
        <w:pStyle w:val="1"/>
        <w:numPr>
          <w:ilvl w:val="0"/>
          <w:numId w:val="0"/>
        </w:numPr>
        <w:rPr>
          <w:lang w:val="en-US"/>
        </w:rPr>
      </w:pPr>
      <w:r w:rsidRPr="00996A72">
        <w:rPr>
          <w:lang w:val="en-US"/>
        </w:rPr>
        <w:lastRenderedPageBreak/>
        <w:drawing>
          <wp:inline distT="0" distB="0" distL="0" distR="0" wp14:anchorId="7057721F" wp14:editId="65C202A6">
            <wp:extent cx="5767705" cy="365760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1463"/>
                    <a:stretch/>
                  </pic:blipFill>
                  <pic:spPr bwMode="auto">
                    <a:xfrm>
                      <a:off x="0" y="0"/>
                      <a:ext cx="5774052" cy="366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7287" w14:textId="0B1F97F3" w:rsidR="00C07EC2" w:rsidRDefault="00402D76" w:rsidP="00FA16BC">
      <w:pPr>
        <w:pStyle w:val="1"/>
      </w:pPr>
      <w:r>
        <w:t>Ответы на контрольные вопросы</w:t>
      </w:r>
    </w:p>
    <w:p w14:paraId="5FD52DF5" w14:textId="4A8349D7" w:rsidR="00EE187F" w:rsidRPr="00BC53D7" w:rsidRDefault="00BC53D7" w:rsidP="00BC53D7">
      <w:pPr>
        <w:pStyle w:val="2"/>
      </w:pPr>
      <w:r>
        <w:t xml:space="preserve">Как следует инициализировать </w:t>
      </w:r>
      <w:proofErr w:type="spellStart"/>
      <w:r>
        <w:t>репозиторий</w:t>
      </w:r>
      <w:proofErr w:type="spellEnd"/>
      <w:r>
        <w:t>, чтобы избежать «лишних» файлов?</w:t>
      </w:r>
      <w:r>
        <w:t xml:space="preserve"> Ответ: использовать команду «</w:t>
      </w:r>
      <w:proofErr w:type="spellStart"/>
      <w:r w:rsidRPr="00BC53D7">
        <w:t>git</w:t>
      </w:r>
      <w:proofErr w:type="spellEnd"/>
      <w:r w:rsidRPr="00BC53D7">
        <w:t xml:space="preserve"> </w:t>
      </w:r>
      <w:proofErr w:type="spellStart"/>
      <w:r w:rsidRPr="00BC53D7">
        <w:t>init</w:t>
      </w:r>
      <w:proofErr w:type="spellEnd"/>
      <w:r>
        <w:t xml:space="preserve">» с настройкой </w:t>
      </w:r>
      <w:proofErr w:type="gramStart"/>
      <w:r>
        <w:t xml:space="preserve">файла </w:t>
      </w:r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rPr>
          <w:lang w:val="en-US"/>
        </w:rPr>
        <w:t>.</w:t>
      </w:r>
    </w:p>
    <w:p w14:paraId="7AC3F462" w14:textId="5FDAE441" w:rsidR="00BC53D7" w:rsidRDefault="00BC53D7" w:rsidP="00BC53D7">
      <w:pPr>
        <w:pStyle w:val="2"/>
      </w:pPr>
      <w:r>
        <w:t xml:space="preserve">Зачем требуется давать ясные наименования </w:t>
      </w:r>
      <w:proofErr w:type="spellStart"/>
      <w:r>
        <w:t>коммитам</w:t>
      </w:r>
      <w:proofErr w:type="spellEnd"/>
      <w:r>
        <w:t>?</w:t>
      </w:r>
      <w:r w:rsidRPr="00BC53D7">
        <w:t xml:space="preserve"> </w:t>
      </w:r>
      <w:r>
        <w:t xml:space="preserve">Ответ: Чтобы поиск необходимого </w:t>
      </w:r>
      <w:proofErr w:type="spellStart"/>
      <w:r>
        <w:t>коммита</w:t>
      </w:r>
      <w:proofErr w:type="spellEnd"/>
      <w:r>
        <w:t xml:space="preserve"> в дальнейшем был гораздо легче и быстрее, а также, чтобы на </w:t>
      </w:r>
      <w:proofErr w:type="spellStart"/>
      <w:r>
        <w:t>ревью</w:t>
      </w:r>
      <w:proofErr w:type="spellEnd"/>
      <w:r>
        <w:t xml:space="preserve"> кода было понятно какие именно изменения были зафиксированы.</w:t>
      </w:r>
    </w:p>
    <w:p w14:paraId="6B73897F" w14:textId="21F35E51" w:rsidR="00BC53D7" w:rsidRDefault="00BC53D7" w:rsidP="00BC53D7">
      <w:pPr>
        <w:pStyle w:val="2"/>
      </w:pPr>
      <w:r>
        <w:t>Что такое HEAD указатель?</w:t>
      </w:r>
      <w:r>
        <w:t xml:space="preserve"> Ответ: Указатель, которые отображает текущий </w:t>
      </w:r>
      <w:proofErr w:type="spellStart"/>
      <w:r>
        <w:t>коммит</w:t>
      </w:r>
      <w:proofErr w:type="spellEnd"/>
      <w:r>
        <w:t xml:space="preserve"> в определённой ветке.</w:t>
      </w:r>
    </w:p>
    <w:p w14:paraId="1075FF14" w14:textId="0B1D9F3F" w:rsidR="00BC53D7" w:rsidRDefault="00BC53D7" w:rsidP="00BC53D7">
      <w:pPr>
        <w:pStyle w:val="2"/>
      </w:pPr>
      <w:r>
        <w:t>В чем отличие меж</w:t>
      </w:r>
      <w:r>
        <w:t xml:space="preserve">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soft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hard</w:t>
      </w:r>
      <w:proofErr w:type="spellEnd"/>
      <w:r>
        <w:t>?</w:t>
      </w:r>
      <w:r>
        <w:t xml:space="preserve"> Ответ: </w:t>
      </w:r>
      <w:r>
        <w:rPr>
          <w:lang w:val="en-US"/>
        </w:rPr>
        <w:t>soft</w:t>
      </w:r>
      <w:r w:rsidRPr="00BC53D7">
        <w:t xml:space="preserve"> </w:t>
      </w:r>
      <w:r>
        <w:t xml:space="preserve">отправляет файлы </w:t>
      </w:r>
      <w:proofErr w:type="spellStart"/>
      <w:r>
        <w:t>коммита</w:t>
      </w:r>
      <w:proofErr w:type="spellEnd"/>
      <w:r>
        <w:t xml:space="preserve"> в индекс, а </w:t>
      </w:r>
      <w:r>
        <w:rPr>
          <w:lang w:val="en-US"/>
        </w:rPr>
        <w:t>hard</w:t>
      </w:r>
      <w:r w:rsidRPr="00BC53D7">
        <w:t xml:space="preserve"> </w:t>
      </w:r>
      <w:r>
        <w:t>полностью их удаляет.</w:t>
      </w:r>
    </w:p>
    <w:p w14:paraId="0A72E232" w14:textId="3595845C" w:rsidR="00BC53D7" w:rsidRDefault="00BC53D7" w:rsidP="00BC53D7">
      <w:pPr>
        <w:pStyle w:val="2"/>
      </w:pPr>
      <w:r>
        <w:t xml:space="preserve">Зачем </w:t>
      </w:r>
      <w:proofErr w:type="gramStart"/>
      <w:r>
        <w:t>нужен .</w:t>
      </w:r>
      <w:proofErr w:type="spellStart"/>
      <w:r>
        <w:t>gitignore</w:t>
      </w:r>
      <w:proofErr w:type="spellEnd"/>
      <w:proofErr w:type="gramEnd"/>
      <w:r>
        <w:t>?</w:t>
      </w:r>
      <w:r w:rsidRPr="00BC53D7">
        <w:t xml:space="preserve"> </w:t>
      </w:r>
      <w:r>
        <w:t>Ответ: Для того, чтобы не отслеживать не нужный файлы.</w:t>
      </w:r>
    </w:p>
    <w:p w14:paraId="44038C9F" w14:textId="35E0C265" w:rsidR="00BC53D7" w:rsidRDefault="00BC53D7" w:rsidP="00BC53D7">
      <w:pPr>
        <w:pStyle w:val="2"/>
      </w:pPr>
      <w:r>
        <w:t>Зачем нужен readme.md</w:t>
      </w:r>
      <w:r>
        <w:t xml:space="preserve">? Ответ: Даёт описание </w:t>
      </w:r>
      <w:proofErr w:type="spellStart"/>
      <w:r>
        <w:t>репозиторию</w:t>
      </w:r>
      <w:proofErr w:type="spellEnd"/>
      <w:r>
        <w:t xml:space="preserve"> в целом и прочую необходимую информацию.</w:t>
      </w:r>
    </w:p>
    <w:p w14:paraId="0A8E6EAB" w14:textId="07CAA782" w:rsidR="00BC53D7" w:rsidRDefault="00BC53D7" w:rsidP="00BC53D7">
      <w:pPr>
        <w:pStyle w:val="1"/>
      </w:pPr>
      <w:r>
        <w:lastRenderedPageBreak/>
        <w:t>Вывод</w:t>
      </w:r>
    </w:p>
    <w:p w14:paraId="1E8730D3" w14:textId="44F6D6CC" w:rsidR="00BC53D7" w:rsidRPr="00BC53D7" w:rsidRDefault="00BC53D7" w:rsidP="00BC53D7">
      <w:pPr>
        <w:pStyle w:val="2"/>
      </w:pPr>
      <w:r>
        <w:t>Был изучен</w:t>
      </w:r>
      <w:r>
        <w:t xml:space="preserve"> основы работы с </w:t>
      </w:r>
      <w:proofErr w:type="spellStart"/>
      <w:r>
        <w:rPr>
          <w:lang w:val="en-US"/>
        </w:rPr>
        <w:t>Git</w:t>
      </w:r>
      <w:proofErr w:type="spellEnd"/>
      <w:r w:rsidRPr="00BC53D7">
        <w:t>.</w:t>
      </w:r>
    </w:p>
    <w:p w14:paraId="0488EC23" w14:textId="4CF6F52C" w:rsidR="00BC53D7" w:rsidRDefault="00BC53D7" w:rsidP="00BC53D7">
      <w:pPr>
        <w:pStyle w:val="2"/>
      </w:pPr>
      <w:r>
        <w:t>Я получил</w:t>
      </w:r>
      <w:bookmarkStart w:id="0" w:name="_GoBack"/>
      <w:bookmarkEnd w:id="0"/>
      <w:r>
        <w:t xml:space="preserve"> навыки работы с </w:t>
      </w:r>
      <w:proofErr w:type="spellStart"/>
      <w:r>
        <w:rPr>
          <w:lang w:val="en-US"/>
        </w:rPr>
        <w:t>Git</w:t>
      </w:r>
      <w:proofErr w:type="spellEnd"/>
      <w:r>
        <w:t xml:space="preserve">. </w:t>
      </w:r>
    </w:p>
    <w:sectPr w:rsidR="00BC53D7" w:rsidSect="00402D76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B7F25"/>
    <w:multiLevelType w:val="hybridMultilevel"/>
    <w:tmpl w:val="2632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F39E9"/>
    <w:multiLevelType w:val="hybridMultilevel"/>
    <w:tmpl w:val="CAF2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4A69"/>
    <w:multiLevelType w:val="hybridMultilevel"/>
    <w:tmpl w:val="BE38E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B25D4"/>
    <w:multiLevelType w:val="hybridMultilevel"/>
    <w:tmpl w:val="BADE7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938"/>
    <w:multiLevelType w:val="hybridMultilevel"/>
    <w:tmpl w:val="2710E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24AE1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52D09"/>
    <w:multiLevelType w:val="hybridMultilevel"/>
    <w:tmpl w:val="DD4E9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E4655"/>
    <w:multiLevelType w:val="hybridMultilevel"/>
    <w:tmpl w:val="FDE4B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A35ED"/>
    <w:multiLevelType w:val="hybridMultilevel"/>
    <w:tmpl w:val="F11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13B65"/>
    <w:multiLevelType w:val="hybridMultilevel"/>
    <w:tmpl w:val="8D323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14194"/>
    <w:multiLevelType w:val="hybridMultilevel"/>
    <w:tmpl w:val="3B4C2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17B1D"/>
    <w:multiLevelType w:val="hybridMultilevel"/>
    <w:tmpl w:val="DB8C2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3" w15:restartNumberingAfterBreak="0">
    <w:nsid w:val="64251DA3"/>
    <w:multiLevelType w:val="hybridMultilevel"/>
    <w:tmpl w:val="6374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64C27"/>
    <w:multiLevelType w:val="multilevel"/>
    <w:tmpl w:val="68BC61E4"/>
    <w:numStyleLink w:val="a"/>
  </w:abstractNum>
  <w:abstractNum w:abstractNumId="15" w15:restartNumberingAfterBreak="0">
    <w:nsid w:val="72987326"/>
    <w:multiLevelType w:val="hybridMultilevel"/>
    <w:tmpl w:val="77E2A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0203C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1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2"/>
  </w:num>
  <w:num w:numId="6">
    <w:abstractNumId w:val="12"/>
  </w:num>
  <w:num w:numId="7">
    <w:abstractNumId w:val="2"/>
  </w:num>
  <w:num w:numId="8">
    <w:abstractNumId w:val="4"/>
  </w:num>
  <w:num w:numId="9">
    <w:abstractNumId w:val="13"/>
  </w:num>
  <w:num w:numId="10">
    <w:abstractNumId w:val="0"/>
  </w:num>
  <w:num w:numId="11">
    <w:abstractNumId w:val="10"/>
  </w:num>
  <w:num w:numId="12">
    <w:abstractNumId w:val="1"/>
  </w:num>
  <w:num w:numId="13">
    <w:abstractNumId w:val="8"/>
  </w:num>
  <w:num w:numId="14">
    <w:abstractNumId w:val="9"/>
  </w:num>
  <w:num w:numId="15">
    <w:abstractNumId w:val="15"/>
  </w:num>
  <w:num w:numId="16">
    <w:abstractNumId w:val="3"/>
  </w:num>
  <w:num w:numId="17">
    <w:abstractNumId w:val="6"/>
  </w:num>
  <w:num w:numId="18">
    <w:abstractNumId w:val="11"/>
  </w:num>
  <w:num w:numId="19">
    <w:abstractNumId w:val="5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65559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02D76"/>
    <w:rsid w:val="004A368A"/>
    <w:rsid w:val="005C6F06"/>
    <w:rsid w:val="005E1048"/>
    <w:rsid w:val="005F68C0"/>
    <w:rsid w:val="00624AC7"/>
    <w:rsid w:val="006524C9"/>
    <w:rsid w:val="00653DD9"/>
    <w:rsid w:val="00657BDA"/>
    <w:rsid w:val="00693BA2"/>
    <w:rsid w:val="006A05DD"/>
    <w:rsid w:val="006E18C9"/>
    <w:rsid w:val="006E2B52"/>
    <w:rsid w:val="006E6251"/>
    <w:rsid w:val="00726B37"/>
    <w:rsid w:val="007526F2"/>
    <w:rsid w:val="007F6F43"/>
    <w:rsid w:val="00814C20"/>
    <w:rsid w:val="00837079"/>
    <w:rsid w:val="00875785"/>
    <w:rsid w:val="0087752A"/>
    <w:rsid w:val="00921129"/>
    <w:rsid w:val="00925158"/>
    <w:rsid w:val="00996A72"/>
    <w:rsid w:val="009B3A0D"/>
    <w:rsid w:val="009D5C4C"/>
    <w:rsid w:val="009F5E2A"/>
    <w:rsid w:val="00A04652"/>
    <w:rsid w:val="00A27161"/>
    <w:rsid w:val="00A556E4"/>
    <w:rsid w:val="00A7632F"/>
    <w:rsid w:val="00A97403"/>
    <w:rsid w:val="00AF445B"/>
    <w:rsid w:val="00B34187"/>
    <w:rsid w:val="00B613C7"/>
    <w:rsid w:val="00BC53D7"/>
    <w:rsid w:val="00C07EC2"/>
    <w:rsid w:val="00C21738"/>
    <w:rsid w:val="00C73174"/>
    <w:rsid w:val="00CA11F5"/>
    <w:rsid w:val="00CE03F1"/>
    <w:rsid w:val="00CF0E87"/>
    <w:rsid w:val="00D54E28"/>
    <w:rsid w:val="00D66C75"/>
    <w:rsid w:val="00D77FE0"/>
    <w:rsid w:val="00DA194B"/>
    <w:rsid w:val="00E65989"/>
    <w:rsid w:val="00E672B8"/>
    <w:rsid w:val="00E95013"/>
    <w:rsid w:val="00EA601E"/>
    <w:rsid w:val="00EE187F"/>
    <w:rsid w:val="00F208AE"/>
    <w:rsid w:val="00F275E2"/>
    <w:rsid w:val="00F4296A"/>
    <w:rsid w:val="00F51543"/>
    <w:rsid w:val="00F823F0"/>
    <w:rsid w:val="00FA16BC"/>
    <w:rsid w:val="00FA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table" w:styleId="af0">
    <w:name w:val="Table Grid"/>
    <w:basedOn w:val="a2"/>
    <w:uiPriority w:val="39"/>
    <w:rsid w:val="00FA2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FA2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323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12</cp:revision>
  <cp:lastPrinted>2025-01-15T16:30:00Z</cp:lastPrinted>
  <dcterms:created xsi:type="dcterms:W3CDTF">2026-01-14T18:31:00Z</dcterms:created>
  <dcterms:modified xsi:type="dcterms:W3CDTF">2026-09-17T07:06:00Z</dcterms:modified>
</cp:coreProperties>
</file>