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5F088BD9" w:rsidR="00FA16BC" w:rsidRDefault="00FA2B2B" w:rsidP="00FA16BC">
      <w:pPr>
        <w:pStyle w:val="10"/>
      </w:pPr>
      <w:r>
        <w:t>Отчёт по лабораторной работе</w:t>
      </w:r>
      <w:r w:rsidR="00CA11F5">
        <w:t xml:space="preserve"> №</w:t>
      </w:r>
      <w:r w:rsidR="00090513">
        <w:t>2</w:t>
      </w:r>
      <w:r w:rsidR="00FA16BC">
        <w:br/>
      </w:r>
      <w:r w:rsidR="00090513">
        <w:t>Разработка тестового сценария и тестовых пакетов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53D3139A" w:rsidR="00FA16BC" w:rsidRDefault="00090513" w:rsidP="00FA16BC">
      <w:pPr>
        <w:pStyle w:val="2"/>
      </w:pPr>
      <w:r>
        <w:t>Изучить процесс разработки тестовых сценариев.</w:t>
      </w:r>
    </w:p>
    <w:p w14:paraId="62B76851" w14:textId="65E9EAEE" w:rsidR="00E672B8" w:rsidRDefault="00FA16BC" w:rsidP="00090513">
      <w:pPr>
        <w:pStyle w:val="1"/>
      </w:pPr>
      <w:r>
        <w:t>Задание</w:t>
      </w:r>
    </w:p>
    <w:p w14:paraId="59E6AA44" w14:textId="6C3E2587" w:rsidR="00090513" w:rsidRDefault="00090513" w:rsidP="00381F22">
      <w:pPr>
        <w:pStyle w:val="2"/>
        <w:numPr>
          <w:ilvl w:val="2"/>
          <w:numId w:val="6"/>
        </w:numPr>
      </w:pPr>
      <w:r>
        <w:t>Тест-кейсы для метода, который возвращает результат вычисления a**2</w:t>
      </w:r>
      <w:r>
        <w:t xml:space="preserve"> (a – любое, n – целое, результат проверять на точность до 3 знаков после запятой)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3526"/>
        <w:gridCol w:w="2563"/>
      </w:tblGrid>
      <w:tr w:rsidR="00090513" w14:paraId="7B947052" w14:textId="77777777" w:rsidTr="00E178E6">
        <w:tc>
          <w:tcPr>
            <w:tcW w:w="562" w:type="dxa"/>
            <w:vAlign w:val="center"/>
          </w:tcPr>
          <w:p w14:paraId="3E49EDD3" w14:textId="716E6048" w:rsidR="00090513" w:rsidRPr="00E178E6" w:rsidRDefault="00090513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№</w:t>
            </w:r>
          </w:p>
        </w:tc>
        <w:tc>
          <w:tcPr>
            <w:tcW w:w="2694" w:type="dxa"/>
            <w:vAlign w:val="center"/>
          </w:tcPr>
          <w:p w14:paraId="227EB443" w14:textId="7E14814A" w:rsidR="00090513" w:rsidRPr="00E178E6" w:rsidRDefault="00090513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В</w:t>
            </w:r>
            <w:r w:rsidRPr="00E178E6">
              <w:rPr>
                <w:b/>
              </w:rPr>
              <w:t>ходные данные</w:t>
            </w:r>
          </w:p>
        </w:tc>
        <w:tc>
          <w:tcPr>
            <w:tcW w:w="3526" w:type="dxa"/>
            <w:vAlign w:val="center"/>
          </w:tcPr>
          <w:p w14:paraId="71D641E2" w14:textId="25C35296" w:rsidR="00090513" w:rsidRPr="00E178E6" w:rsidRDefault="00090513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Ожидаемый результат</w:t>
            </w:r>
          </w:p>
        </w:tc>
        <w:tc>
          <w:tcPr>
            <w:tcW w:w="2563" w:type="dxa"/>
            <w:vAlign w:val="center"/>
          </w:tcPr>
          <w:p w14:paraId="43AA693F" w14:textId="2A579474" w:rsidR="00090513" w:rsidRPr="00E178E6" w:rsidRDefault="00090513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О</w:t>
            </w:r>
            <w:r w:rsidRPr="00E178E6">
              <w:rPr>
                <w:b/>
              </w:rPr>
              <w:t xml:space="preserve">писание </w:t>
            </w:r>
            <w:r w:rsidRPr="00E178E6">
              <w:rPr>
                <w:b/>
              </w:rPr>
              <w:t xml:space="preserve">проверки </w:t>
            </w:r>
            <w:r w:rsidRPr="00E178E6">
              <w:rPr>
                <w:b/>
              </w:rPr>
              <w:t>тест</w:t>
            </w:r>
            <w:r w:rsidRPr="00E178E6">
              <w:rPr>
                <w:b/>
              </w:rPr>
              <w:t>а</w:t>
            </w:r>
          </w:p>
        </w:tc>
      </w:tr>
      <w:tr w:rsidR="00090513" w14:paraId="134AEA49" w14:textId="77777777" w:rsidTr="00E178E6">
        <w:tc>
          <w:tcPr>
            <w:tcW w:w="562" w:type="dxa"/>
          </w:tcPr>
          <w:p w14:paraId="61ED8E06" w14:textId="32709DC6" w:rsidR="00090513" w:rsidRDefault="00090513" w:rsidP="00090513">
            <w:r>
              <w:t>1</w:t>
            </w:r>
          </w:p>
        </w:tc>
        <w:tc>
          <w:tcPr>
            <w:tcW w:w="2694" w:type="dxa"/>
          </w:tcPr>
          <w:p w14:paraId="08A60336" w14:textId="111664A7" w:rsidR="00090513" w:rsidRPr="00090513" w:rsidRDefault="00090513" w:rsidP="00E178E6">
            <w:r>
              <w:rPr>
                <w:lang w:val="en-US"/>
              </w:rPr>
              <w:t>a</w:t>
            </w:r>
            <w:r>
              <w:t xml:space="preserve"> </w:t>
            </w:r>
            <w:r w:rsidR="00E178E6">
              <w:t>=</w:t>
            </w:r>
            <w:r>
              <w:t xml:space="preserve"> </w:t>
            </w:r>
            <w:r w:rsidR="00E178E6">
              <w:t>5</w:t>
            </w:r>
            <w:r>
              <w:t xml:space="preserve">, </w:t>
            </w:r>
            <w:r>
              <w:rPr>
                <w:lang w:val="en-US"/>
              </w:rPr>
              <w:t>n</w:t>
            </w:r>
            <w:r w:rsidRPr="00090513">
              <w:t xml:space="preserve"> </w:t>
            </w:r>
            <w:r w:rsidR="00E178E6">
              <w:t>= 5</w:t>
            </w:r>
          </w:p>
        </w:tc>
        <w:tc>
          <w:tcPr>
            <w:tcW w:w="3526" w:type="dxa"/>
          </w:tcPr>
          <w:p w14:paraId="63D5E730" w14:textId="6C8FD0D2" w:rsidR="00090513" w:rsidRPr="00090513" w:rsidRDefault="00090513" w:rsidP="00090513">
            <w:r>
              <w:t xml:space="preserve">Результат равен выражению </w:t>
            </w:r>
            <w:r>
              <w:rPr>
                <w:lang w:val="en-US"/>
              </w:rPr>
              <w:t>a</w:t>
            </w:r>
            <w:r w:rsidRPr="00090513">
              <w:t>**</w:t>
            </w:r>
            <w:r>
              <w:rPr>
                <w:lang w:val="en-US"/>
              </w:rPr>
              <w:t>n</w:t>
            </w:r>
            <w:r w:rsidRPr="00090513">
              <w:t xml:space="preserve"> </w:t>
            </w:r>
            <w:r>
              <w:t>с точностью до 3 знаков после запятой</w:t>
            </w:r>
          </w:p>
        </w:tc>
        <w:tc>
          <w:tcPr>
            <w:tcW w:w="2563" w:type="dxa"/>
          </w:tcPr>
          <w:p w14:paraId="2012FB99" w14:textId="32E7727B" w:rsidR="00090513" w:rsidRDefault="00090513" w:rsidP="00090513">
            <w:r>
              <w:t>Проверка теста при указании верных входных данных.</w:t>
            </w:r>
          </w:p>
        </w:tc>
      </w:tr>
      <w:tr w:rsidR="00090513" w14:paraId="71CC2870" w14:textId="77777777" w:rsidTr="00E178E6">
        <w:tc>
          <w:tcPr>
            <w:tcW w:w="562" w:type="dxa"/>
          </w:tcPr>
          <w:p w14:paraId="157A040D" w14:textId="40383FCE" w:rsidR="00090513" w:rsidRDefault="00090513" w:rsidP="00090513">
            <w:r>
              <w:t>2</w:t>
            </w:r>
          </w:p>
        </w:tc>
        <w:tc>
          <w:tcPr>
            <w:tcW w:w="2694" w:type="dxa"/>
          </w:tcPr>
          <w:p w14:paraId="4FB0F87D" w14:textId="43E0B748" w:rsidR="00090513" w:rsidRDefault="00090513" w:rsidP="00090513">
            <w:r>
              <w:rPr>
                <w:lang w:val="en-US"/>
              </w:rPr>
              <w:t xml:space="preserve">a </w:t>
            </w:r>
            <w:r w:rsidR="00E178E6">
              <w:t>= 5</w:t>
            </w:r>
            <w:r>
              <w:t>,</w:t>
            </w:r>
          </w:p>
          <w:p w14:paraId="04FA20CC" w14:textId="0DA97E85" w:rsidR="00090513" w:rsidRPr="00E178E6" w:rsidRDefault="00090513" w:rsidP="00E178E6">
            <w:r>
              <w:rPr>
                <w:lang w:val="en-US"/>
              </w:rPr>
              <w:t xml:space="preserve">n </w:t>
            </w:r>
            <w:r w:rsidR="00E178E6">
              <w:t>= 5.5</w:t>
            </w:r>
          </w:p>
        </w:tc>
        <w:tc>
          <w:tcPr>
            <w:tcW w:w="3526" w:type="dxa"/>
          </w:tcPr>
          <w:p w14:paraId="0AC8DCD2" w14:textId="452D670D" w:rsidR="00090513" w:rsidRPr="00090513" w:rsidRDefault="00090513" w:rsidP="00090513">
            <w:r>
              <w:t xml:space="preserve">Метод вызывает исключение, что нельзя в качестве параметра </w:t>
            </w:r>
            <w:r>
              <w:rPr>
                <w:lang w:val="en-US"/>
              </w:rPr>
              <w:t>n</w:t>
            </w:r>
            <w:r w:rsidRPr="00090513">
              <w:t xml:space="preserve"> </w:t>
            </w:r>
            <w:r>
              <w:t>указывать дробные числа.</w:t>
            </w:r>
          </w:p>
        </w:tc>
        <w:tc>
          <w:tcPr>
            <w:tcW w:w="2563" w:type="dxa"/>
          </w:tcPr>
          <w:p w14:paraId="56CC2C4B" w14:textId="683A914F" w:rsidR="00090513" w:rsidRPr="00090513" w:rsidRDefault="00090513" w:rsidP="00090513">
            <w:r>
              <w:t xml:space="preserve">Проверка теста при указании неверного параметра </w:t>
            </w:r>
            <w:r>
              <w:rPr>
                <w:lang w:val="en-US"/>
              </w:rPr>
              <w:t>n</w:t>
            </w:r>
            <w:r>
              <w:t>.</w:t>
            </w:r>
          </w:p>
        </w:tc>
      </w:tr>
    </w:tbl>
    <w:p w14:paraId="635E5978" w14:textId="5D6A472E" w:rsidR="00090513" w:rsidRDefault="00090513" w:rsidP="00381F22">
      <w:pPr>
        <w:pStyle w:val="2"/>
        <w:numPr>
          <w:ilvl w:val="2"/>
          <w:numId w:val="6"/>
        </w:numPr>
      </w:pPr>
      <w:r>
        <w:t xml:space="preserve">Тест-кейсы для метода, который </w:t>
      </w:r>
      <w:r>
        <w:t>возвращает результат проверки надежности пароля (есть цифры, только латинские прописные и строчные буквы, спецсимволы (знаки препинания и математических действий), длина от 8 до 30 символов)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3"/>
        <w:gridCol w:w="6095"/>
        <w:gridCol w:w="1371"/>
        <w:gridCol w:w="1466"/>
      </w:tblGrid>
      <w:tr w:rsidR="00E178E6" w14:paraId="3CCCCAC8" w14:textId="37B6A7B0" w:rsidTr="003846D0">
        <w:tc>
          <w:tcPr>
            <w:tcW w:w="413" w:type="dxa"/>
            <w:vAlign w:val="center"/>
          </w:tcPr>
          <w:p w14:paraId="46D223B3" w14:textId="5096C70D" w:rsidR="00E178E6" w:rsidRPr="00E178E6" w:rsidRDefault="00E178E6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№</w:t>
            </w:r>
          </w:p>
        </w:tc>
        <w:tc>
          <w:tcPr>
            <w:tcW w:w="6095" w:type="dxa"/>
            <w:vAlign w:val="center"/>
          </w:tcPr>
          <w:p w14:paraId="06B05303" w14:textId="435F207A" w:rsidR="00E178E6" w:rsidRPr="00E178E6" w:rsidRDefault="00E178E6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Входные данные</w:t>
            </w:r>
          </w:p>
        </w:tc>
        <w:tc>
          <w:tcPr>
            <w:tcW w:w="1371" w:type="dxa"/>
            <w:vAlign w:val="center"/>
          </w:tcPr>
          <w:p w14:paraId="356D4A6B" w14:textId="336DD198" w:rsidR="00E178E6" w:rsidRPr="00E178E6" w:rsidRDefault="00E178E6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Ожидаемый результат</w:t>
            </w:r>
          </w:p>
        </w:tc>
        <w:tc>
          <w:tcPr>
            <w:tcW w:w="1466" w:type="dxa"/>
            <w:vAlign w:val="center"/>
          </w:tcPr>
          <w:p w14:paraId="754BEE11" w14:textId="232E2BA6" w:rsidR="00E178E6" w:rsidRPr="00E178E6" w:rsidRDefault="00E178E6" w:rsidP="00E178E6">
            <w:pPr>
              <w:jc w:val="center"/>
              <w:rPr>
                <w:b/>
              </w:rPr>
            </w:pPr>
            <w:r w:rsidRPr="00E178E6">
              <w:rPr>
                <w:b/>
              </w:rPr>
              <w:t>Описание проверки теста</w:t>
            </w:r>
          </w:p>
        </w:tc>
      </w:tr>
      <w:tr w:rsidR="00E178E6" w14:paraId="414A463F" w14:textId="7CF8E7ED" w:rsidTr="003846D0">
        <w:tc>
          <w:tcPr>
            <w:tcW w:w="413" w:type="dxa"/>
          </w:tcPr>
          <w:p w14:paraId="178C2151" w14:textId="7E35C220" w:rsidR="00E178E6" w:rsidRPr="00E178E6" w:rsidRDefault="00E178E6" w:rsidP="00E178E6">
            <w:r w:rsidRPr="00E178E6">
              <w:t>1</w:t>
            </w:r>
          </w:p>
        </w:tc>
        <w:tc>
          <w:tcPr>
            <w:tcW w:w="6095" w:type="dxa"/>
          </w:tcPr>
          <w:p w14:paraId="75E6DEEA" w14:textId="582617AD" w:rsidR="00E178E6" w:rsidRPr="00E178E6" w:rsidRDefault="00E178E6" w:rsidP="00E178E6">
            <w:r>
              <w:t>Пароль = 1</w:t>
            </w:r>
            <w:r>
              <w:rPr>
                <w:lang w:val="en-US"/>
              </w:rPr>
              <w:t>n</w:t>
            </w:r>
            <w:r>
              <w:t>25+</w:t>
            </w:r>
            <w:proofErr w:type="spellStart"/>
            <w:r>
              <w:rPr>
                <w:lang w:val="en-US"/>
              </w:rPr>
              <w:t>ldoW</w:t>
            </w:r>
            <w:proofErr w:type="spellEnd"/>
          </w:p>
        </w:tc>
        <w:tc>
          <w:tcPr>
            <w:tcW w:w="1371" w:type="dxa"/>
          </w:tcPr>
          <w:p w14:paraId="3502A394" w14:textId="6AE8F80B" w:rsidR="00E178E6" w:rsidRPr="00E178E6" w:rsidRDefault="00E178E6" w:rsidP="00E178E6">
            <w:r>
              <w:t>Пароль соответствует требованиям проверки составления пароля.</w:t>
            </w:r>
          </w:p>
        </w:tc>
        <w:tc>
          <w:tcPr>
            <w:tcW w:w="1466" w:type="dxa"/>
          </w:tcPr>
          <w:p w14:paraId="73E662B6" w14:textId="22677734" w:rsidR="00E178E6" w:rsidRPr="00E178E6" w:rsidRDefault="00E178E6" w:rsidP="00E178E6">
            <w:r>
              <w:t>Проверка теста при указании пароля со всеми необходимыми требованиями к составлению.</w:t>
            </w:r>
          </w:p>
        </w:tc>
      </w:tr>
      <w:tr w:rsidR="00E178E6" w14:paraId="42A5056A" w14:textId="77777777" w:rsidTr="003846D0">
        <w:tc>
          <w:tcPr>
            <w:tcW w:w="413" w:type="dxa"/>
          </w:tcPr>
          <w:p w14:paraId="7F086F72" w14:textId="4FCD85B4" w:rsidR="00E178E6" w:rsidRPr="00E178E6" w:rsidRDefault="00E178E6" w:rsidP="00E178E6">
            <w:r>
              <w:t>2</w:t>
            </w:r>
          </w:p>
        </w:tc>
        <w:tc>
          <w:tcPr>
            <w:tcW w:w="6095" w:type="dxa"/>
          </w:tcPr>
          <w:p w14:paraId="01A863E6" w14:textId="1310BCE6" w:rsidR="00E178E6" w:rsidRPr="00E178E6" w:rsidRDefault="00E178E6" w:rsidP="00E178E6">
            <w:r>
              <w:t xml:space="preserve">Пароль = </w:t>
            </w:r>
            <w:r>
              <w:t>1</w:t>
            </w:r>
            <w:r>
              <w:rPr>
                <w:lang w:val="en-US"/>
              </w:rPr>
              <w:t>n</w:t>
            </w:r>
            <w:r>
              <w:t>25+</w:t>
            </w:r>
            <w:proofErr w:type="spellStart"/>
            <w:r>
              <w:rPr>
                <w:lang w:val="en-US"/>
              </w:rPr>
              <w:t>lD</w:t>
            </w:r>
            <w:r>
              <w:rPr>
                <w:lang w:val="en-US"/>
              </w:rPr>
              <w:t>o</w:t>
            </w:r>
            <w:proofErr w:type="spellEnd"/>
            <w:r>
              <w:t>Б</w:t>
            </w:r>
          </w:p>
        </w:tc>
        <w:tc>
          <w:tcPr>
            <w:tcW w:w="1371" w:type="dxa"/>
          </w:tcPr>
          <w:p w14:paraId="340D2F38" w14:textId="57DFEB0F" w:rsidR="00E178E6" w:rsidRDefault="00E178E6" w:rsidP="00E178E6">
            <w:r>
              <w:t>Пароль</w:t>
            </w:r>
            <w:r>
              <w:t xml:space="preserve"> не</w:t>
            </w:r>
            <w:r>
              <w:t xml:space="preserve"> соответствует требован</w:t>
            </w:r>
            <w:r>
              <w:lastRenderedPageBreak/>
              <w:t>иям проверки составления пароля.</w:t>
            </w:r>
          </w:p>
        </w:tc>
        <w:tc>
          <w:tcPr>
            <w:tcW w:w="1466" w:type="dxa"/>
          </w:tcPr>
          <w:p w14:paraId="78D947D1" w14:textId="74361B07" w:rsidR="00E178E6" w:rsidRPr="00E178E6" w:rsidRDefault="00E178E6" w:rsidP="00E178E6">
            <w:r>
              <w:lastRenderedPageBreak/>
              <w:t xml:space="preserve">Проверка теста при указании пароля, в котором </w:t>
            </w:r>
            <w:r>
              <w:lastRenderedPageBreak/>
              <w:t>присутствует не латинский буквенный символ.</w:t>
            </w:r>
          </w:p>
        </w:tc>
      </w:tr>
      <w:tr w:rsidR="00E178E6" w14:paraId="6CAED0E4" w14:textId="77777777" w:rsidTr="003846D0">
        <w:tc>
          <w:tcPr>
            <w:tcW w:w="413" w:type="dxa"/>
          </w:tcPr>
          <w:p w14:paraId="6CDF943E" w14:textId="0990AAA0" w:rsidR="00E178E6" w:rsidRDefault="00E178E6" w:rsidP="00E178E6">
            <w:r>
              <w:lastRenderedPageBreak/>
              <w:t>3</w:t>
            </w:r>
          </w:p>
        </w:tc>
        <w:tc>
          <w:tcPr>
            <w:tcW w:w="6095" w:type="dxa"/>
          </w:tcPr>
          <w:p w14:paraId="5846FDA4" w14:textId="4279025A" w:rsidR="00E178E6" w:rsidRDefault="00E178E6" w:rsidP="00E178E6">
            <w:r>
              <w:t>Пароль = 1</w:t>
            </w:r>
            <w:r>
              <w:rPr>
                <w:lang w:val="en-US"/>
              </w:rPr>
              <w:t>n</w:t>
            </w:r>
            <w:r>
              <w:t>25+</w:t>
            </w:r>
            <w:r>
              <w:rPr>
                <w:lang w:val="en-US"/>
              </w:rPr>
              <w:t>l2</w:t>
            </w:r>
            <w:r>
              <w:rPr>
                <w:lang w:val="en-US"/>
              </w:rPr>
              <w:t>o</w:t>
            </w:r>
          </w:p>
        </w:tc>
        <w:tc>
          <w:tcPr>
            <w:tcW w:w="1371" w:type="dxa"/>
          </w:tcPr>
          <w:p w14:paraId="367D64CE" w14:textId="50E088D5" w:rsidR="00E178E6" w:rsidRDefault="00E178E6" w:rsidP="00E178E6">
            <w:r>
              <w:t>Пароль не соответствует требованиям проверки составления пароля.</w:t>
            </w:r>
          </w:p>
        </w:tc>
        <w:tc>
          <w:tcPr>
            <w:tcW w:w="1466" w:type="dxa"/>
          </w:tcPr>
          <w:p w14:paraId="0390FFB7" w14:textId="15C91A2D" w:rsidR="00E178E6" w:rsidRDefault="00E178E6" w:rsidP="00E178E6">
            <w:r>
              <w:t xml:space="preserve">Проверка теста при указании пароля, в котором </w:t>
            </w:r>
            <w:r>
              <w:t>отсутствует</w:t>
            </w:r>
            <w:r>
              <w:t xml:space="preserve"> </w:t>
            </w:r>
            <w:r>
              <w:t>прописная латинская буква</w:t>
            </w:r>
            <w:r>
              <w:t>.</w:t>
            </w:r>
          </w:p>
        </w:tc>
      </w:tr>
      <w:tr w:rsidR="00E178E6" w14:paraId="228C0FF7" w14:textId="77777777" w:rsidTr="003846D0">
        <w:tc>
          <w:tcPr>
            <w:tcW w:w="413" w:type="dxa"/>
          </w:tcPr>
          <w:p w14:paraId="72877FD9" w14:textId="724D3A03" w:rsidR="00E178E6" w:rsidRDefault="00E178E6" w:rsidP="00E178E6">
            <w:r>
              <w:t>4</w:t>
            </w:r>
          </w:p>
        </w:tc>
        <w:tc>
          <w:tcPr>
            <w:tcW w:w="6095" w:type="dxa"/>
          </w:tcPr>
          <w:p w14:paraId="5340A39D" w14:textId="29B8B00D" w:rsidR="00E178E6" w:rsidRPr="00E178E6" w:rsidRDefault="00E178E6" w:rsidP="00E178E6">
            <w:r>
              <w:t xml:space="preserve">Пароль = </w:t>
            </w:r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</w:p>
        </w:tc>
        <w:tc>
          <w:tcPr>
            <w:tcW w:w="1371" w:type="dxa"/>
          </w:tcPr>
          <w:p w14:paraId="71D19A92" w14:textId="0A10BC47" w:rsidR="00E178E6" w:rsidRDefault="00E178E6" w:rsidP="00E178E6">
            <w:r>
              <w:t>Пароль не соответствует требованиям проверки составления пароля.</w:t>
            </w:r>
          </w:p>
        </w:tc>
        <w:tc>
          <w:tcPr>
            <w:tcW w:w="1466" w:type="dxa"/>
          </w:tcPr>
          <w:p w14:paraId="1123B965" w14:textId="0A3B07E6" w:rsidR="00E178E6" w:rsidRDefault="00E178E6" w:rsidP="00E178E6">
            <w:r>
              <w:t xml:space="preserve">Проверка теста при указании пароля, в котором </w:t>
            </w:r>
            <w:r>
              <w:t>длина пароля меньше 8 символов.</w:t>
            </w:r>
          </w:p>
        </w:tc>
      </w:tr>
      <w:tr w:rsidR="00E178E6" w14:paraId="0F18C079" w14:textId="77777777" w:rsidTr="003846D0">
        <w:tc>
          <w:tcPr>
            <w:tcW w:w="413" w:type="dxa"/>
          </w:tcPr>
          <w:p w14:paraId="4F07D179" w14:textId="439C96C8" w:rsidR="00E178E6" w:rsidRDefault="00E178E6" w:rsidP="00E178E6">
            <w:r>
              <w:t>5</w:t>
            </w:r>
          </w:p>
        </w:tc>
        <w:tc>
          <w:tcPr>
            <w:tcW w:w="6095" w:type="dxa"/>
          </w:tcPr>
          <w:p w14:paraId="79FBF215" w14:textId="6FCEE5E7" w:rsidR="00E178E6" w:rsidRDefault="00E178E6" w:rsidP="00E178E6">
            <w:r>
              <w:t xml:space="preserve">Пароль = </w:t>
            </w:r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  <w:r>
              <w:t>1+</w:t>
            </w:r>
            <w:proofErr w:type="spellStart"/>
            <w:r>
              <w:rPr>
                <w:lang w:val="en-US"/>
              </w:rPr>
              <w:t>hW</w:t>
            </w:r>
            <w:proofErr w:type="spellEnd"/>
          </w:p>
        </w:tc>
        <w:tc>
          <w:tcPr>
            <w:tcW w:w="1371" w:type="dxa"/>
          </w:tcPr>
          <w:p w14:paraId="51831BBE" w14:textId="76931A3E" w:rsidR="00E178E6" w:rsidRDefault="00E178E6" w:rsidP="00E178E6">
            <w:r>
              <w:t>Пароль не соответствует требованиям проверки составления пароля.</w:t>
            </w:r>
          </w:p>
        </w:tc>
        <w:tc>
          <w:tcPr>
            <w:tcW w:w="1466" w:type="dxa"/>
          </w:tcPr>
          <w:p w14:paraId="2DCC3BA4" w14:textId="4377ABA4" w:rsidR="00E178E6" w:rsidRDefault="00E178E6" w:rsidP="00E178E6">
            <w:r>
              <w:t xml:space="preserve">Проверка теста при указании пароля, в котором длина пароля </w:t>
            </w:r>
            <w:r>
              <w:t>больше</w:t>
            </w:r>
            <w:r>
              <w:t xml:space="preserve"> </w:t>
            </w:r>
            <w:r>
              <w:t>30</w:t>
            </w:r>
            <w:r>
              <w:t xml:space="preserve"> символов</w:t>
            </w:r>
            <w:r>
              <w:t>.</w:t>
            </w:r>
          </w:p>
        </w:tc>
      </w:tr>
      <w:tr w:rsidR="00E178E6" w14:paraId="721E78D8" w14:textId="77777777" w:rsidTr="003846D0">
        <w:tc>
          <w:tcPr>
            <w:tcW w:w="413" w:type="dxa"/>
          </w:tcPr>
          <w:p w14:paraId="0B1130AF" w14:textId="160EF94C" w:rsidR="00E178E6" w:rsidRDefault="00E178E6" w:rsidP="00E178E6">
            <w:r>
              <w:t>6</w:t>
            </w:r>
          </w:p>
        </w:tc>
        <w:tc>
          <w:tcPr>
            <w:tcW w:w="6095" w:type="dxa"/>
          </w:tcPr>
          <w:p w14:paraId="2D855A5B" w14:textId="65C046A5" w:rsidR="00E178E6" w:rsidRPr="00E178E6" w:rsidRDefault="00E178E6" w:rsidP="00E178E6">
            <w:pPr>
              <w:rPr>
                <w:lang w:val="en-US"/>
              </w:rPr>
            </w:pPr>
            <w:r>
              <w:t xml:space="preserve">Пароль = </w:t>
            </w:r>
            <w:proofErr w:type="spellStart"/>
            <w:r>
              <w:rPr>
                <w:lang w:val="en-US"/>
              </w:rPr>
              <w:t>wdioionwWad</w:t>
            </w:r>
            <w:proofErr w:type="spellEnd"/>
            <w:r>
              <w:rPr>
                <w:lang w:val="en-US"/>
              </w:rPr>
              <w:t>+</w:t>
            </w:r>
          </w:p>
        </w:tc>
        <w:tc>
          <w:tcPr>
            <w:tcW w:w="1371" w:type="dxa"/>
          </w:tcPr>
          <w:p w14:paraId="6FE8290B" w14:textId="660FF717" w:rsidR="00E178E6" w:rsidRDefault="003846D0" w:rsidP="00E178E6">
            <w:r>
              <w:t>Пароль не соответствует требованиям проверки составле</w:t>
            </w:r>
            <w:r>
              <w:lastRenderedPageBreak/>
              <w:t>ния пароля.</w:t>
            </w:r>
          </w:p>
        </w:tc>
        <w:tc>
          <w:tcPr>
            <w:tcW w:w="1466" w:type="dxa"/>
          </w:tcPr>
          <w:p w14:paraId="387B6D57" w14:textId="73EA441D" w:rsidR="00E178E6" w:rsidRDefault="003846D0" w:rsidP="003846D0">
            <w:r>
              <w:lastRenderedPageBreak/>
              <w:t xml:space="preserve">Проверка теста при указании пароля, в котором </w:t>
            </w:r>
            <w:r>
              <w:t>отсутствуют цифры.</w:t>
            </w:r>
          </w:p>
        </w:tc>
      </w:tr>
      <w:tr w:rsidR="003846D0" w14:paraId="61E6B8A6" w14:textId="77777777" w:rsidTr="003846D0">
        <w:tc>
          <w:tcPr>
            <w:tcW w:w="413" w:type="dxa"/>
          </w:tcPr>
          <w:p w14:paraId="6CB93DD5" w14:textId="6B4690B8" w:rsidR="003846D0" w:rsidRDefault="003846D0" w:rsidP="003846D0">
            <w:r>
              <w:lastRenderedPageBreak/>
              <w:t>7</w:t>
            </w:r>
          </w:p>
        </w:tc>
        <w:tc>
          <w:tcPr>
            <w:tcW w:w="6095" w:type="dxa"/>
          </w:tcPr>
          <w:p w14:paraId="19860812" w14:textId="35223D4B" w:rsidR="003846D0" w:rsidRPr="003846D0" w:rsidRDefault="003846D0" w:rsidP="003846D0">
            <w:pPr>
              <w:rPr>
                <w:lang w:val="en-US"/>
              </w:rPr>
            </w:pPr>
            <w:r>
              <w:t xml:space="preserve">Пароль = </w:t>
            </w:r>
            <w:r>
              <w:rPr>
                <w:lang w:val="en-US"/>
              </w:rPr>
              <w:t>djiojwDwi2123</w:t>
            </w:r>
          </w:p>
        </w:tc>
        <w:tc>
          <w:tcPr>
            <w:tcW w:w="1371" w:type="dxa"/>
          </w:tcPr>
          <w:p w14:paraId="45F05F66" w14:textId="33F0FBB9" w:rsidR="003846D0" w:rsidRDefault="003846D0" w:rsidP="003846D0">
            <w:r>
              <w:t>Пароль не соответствует требованиям проверки составления пароля.</w:t>
            </w:r>
          </w:p>
        </w:tc>
        <w:tc>
          <w:tcPr>
            <w:tcW w:w="1466" w:type="dxa"/>
          </w:tcPr>
          <w:p w14:paraId="3188A31F" w14:textId="6FC0412B" w:rsidR="003846D0" w:rsidRDefault="003846D0" w:rsidP="003846D0">
            <w:r>
              <w:t>Проверка теста при указании пароля, в котором отсутствуют</w:t>
            </w:r>
            <w:r>
              <w:t xml:space="preserve"> спецсимволы</w:t>
            </w:r>
            <w:r>
              <w:t>.</w:t>
            </w:r>
          </w:p>
        </w:tc>
      </w:tr>
    </w:tbl>
    <w:p w14:paraId="7D2CB1D9" w14:textId="0B87A26B" w:rsidR="003846D0" w:rsidRDefault="003846D0" w:rsidP="003846D0">
      <w:pPr>
        <w:pStyle w:val="2"/>
      </w:pPr>
      <w:r>
        <w:t>Тестирование методом «белого» ящика</w:t>
      </w:r>
    </w:p>
    <w:p w14:paraId="6D6EAB40" w14:textId="3CA96CC7" w:rsidR="003846D0" w:rsidRPr="003846D0" w:rsidRDefault="003846D0" w:rsidP="003846D0">
      <w:r>
        <w:t>Метод</w:t>
      </w:r>
      <w:r w:rsidRPr="003846D0">
        <w:t>, который возвращает результат вычисления a**2 (a – любое, n – целое, результат проверять на точность до 3 знаков после запятой)/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46D0" w14:paraId="09D72E09" w14:textId="77777777" w:rsidTr="003846D0">
        <w:tc>
          <w:tcPr>
            <w:tcW w:w="3115" w:type="dxa"/>
          </w:tcPr>
          <w:p w14:paraId="538D191C" w14:textId="2FEB37B3" w:rsidR="003846D0" w:rsidRDefault="003846D0" w:rsidP="003846D0">
            <w:r>
              <w:t>Входные данные</w:t>
            </w:r>
          </w:p>
        </w:tc>
        <w:tc>
          <w:tcPr>
            <w:tcW w:w="3115" w:type="dxa"/>
          </w:tcPr>
          <w:p w14:paraId="67092B6D" w14:textId="1B413507" w:rsidR="003846D0" w:rsidRDefault="003846D0" w:rsidP="003846D0">
            <w:r>
              <w:t>Ожидаемый результат</w:t>
            </w:r>
          </w:p>
        </w:tc>
        <w:tc>
          <w:tcPr>
            <w:tcW w:w="3115" w:type="dxa"/>
          </w:tcPr>
          <w:p w14:paraId="65D3CFC9" w14:textId="626D05E2" w:rsidR="003846D0" w:rsidRDefault="003846D0" w:rsidP="003846D0">
            <w:r>
              <w:t>Полученный результат</w:t>
            </w:r>
          </w:p>
        </w:tc>
      </w:tr>
      <w:tr w:rsidR="003846D0" w14:paraId="055D0716" w14:textId="77777777" w:rsidTr="003846D0">
        <w:tc>
          <w:tcPr>
            <w:tcW w:w="3115" w:type="dxa"/>
          </w:tcPr>
          <w:p w14:paraId="1F0DC4D8" w14:textId="7D27DDBA" w:rsidR="003846D0" w:rsidRP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a = 5, n = 2</w:t>
            </w:r>
          </w:p>
        </w:tc>
        <w:tc>
          <w:tcPr>
            <w:tcW w:w="3115" w:type="dxa"/>
          </w:tcPr>
          <w:p w14:paraId="6E45676F" w14:textId="5C404345" w:rsidR="003846D0" w:rsidRP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115" w:type="dxa"/>
          </w:tcPr>
          <w:p w14:paraId="779E0CC6" w14:textId="2FAC4635" w:rsidR="003846D0" w:rsidRDefault="00381F22" w:rsidP="003846D0">
            <w:r>
              <w:t>Соответствует ожиданиям</w:t>
            </w:r>
          </w:p>
        </w:tc>
      </w:tr>
      <w:tr w:rsidR="003846D0" w14:paraId="5B4E2991" w14:textId="77777777" w:rsidTr="003846D0">
        <w:tc>
          <w:tcPr>
            <w:tcW w:w="3115" w:type="dxa"/>
          </w:tcPr>
          <w:p w14:paraId="5CE593E8" w14:textId="2EFC0A1C" w:rsidR="003846D0" w:rsidRP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a = -2, n = 3</w:t>
            </w:r>
          </w:p>
        </w:tc>
        <w:tc>
          <w:tcPr>
            <w:tcW w:w="3115" w:type="dxa"/>
          </w:tcPr>
          <w:p w14:paraId="6E681EF8" w14:textId="65A596C0" w:rsidR="003846D0" w:rsidRP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-8</w:t>
            </w:r>
          </w:p>
        </w:tc>
        <w:tc>
          <w:tcPr>
            <w:tcW w:w="3115" w:type="dxa"/>
          </w:tcPr>
          <w:p w14:paraId="2B78FB51" w14:textId="5E7AAD5B" w:rsidR="003846D0" w:rsidRDefault="00381F22" w:rsidP="003846D0">
            <w:r>
              <w:t>Соответствует ожиданиям</w:t>
            </w:r>
          </w:p>
        </w:tc>
      </w:tr>
      <w:tr w:rsidR="003846D0" w14:paraId="5831900B" w14:textId="77777777" w:rsidTr="003846D0">
        <w:tc>
          <w:tcPr>
            <w:tcW w:w="3115" w:type="dxa"/>
          </w:tcPr>
          <w:p w14:paraId="331F5BE2" w14:textId="1805BB04" w:rsid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a = 1.5, n = 0</w:t>
            </w:r>
          </w:p>
        </w:tc>
        <w:tc>
          <w:tcPr>
            <w:tcW w:w="3115" w:type="dxa"/>
          </w:tcPr>
          <w:p w14:paraId="5514BB53" w14:textId="2EE44838" w:rsid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17635145" w14:textId="23596CAE" w:rsidR="003846D0" w:rsidRDefault="00381F22" w:rsidP="003846D0">
            <w:r>
              <w:t>Соответствует ожиданиям</w:t>
            </w:r>
          </w:p>
        </w:tc>
      </w:tr>
      <w:tr w:rsidR="003846D0" w14:paraId="4C325165" w14:textId="77777777" w:rsidTr="003846D0">
        <w:tc>
          <w:tcPr>
            <w:tcW w:w="3115" w:type="dxa"/>
          </w:tcPr>
          <w:p w14:paraId="408FF685" w14:textId="4DB4C81F" w:rsid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a = 5, n = -2</w:t>
            </w:r>
          </w:p>
        </w:tc>
        <w:tc>
          <w:tcPr>
            <w:tcW w:w="3115" w:type="dxa"/>
          </w:tcPr>
          <w:p w14:paraId="6DF114FF" w14:textId="5495C156" w:rsidR="003846D0" w:rsidRDefault="003846D0" w:rsidP="003846D0">
            <w:pPr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  <w:tc>
          <w:tcPr>
            <w:tcW w:w="3115" w:type="dxa"/>
          </w:tcPr>
          <w:p w14:paraId="54BF5BD1" w14:textId="38AB02EA" w:rsidR="003846D0" w:rsidRDefault="00381F22" w:rsidP="003846D0">
            <w:r>
              <w:t>Соответствует ожиданиям</w:t>
            </w:r>
          </w:p>
        </w:tc>
      </w:tr>
    </w:tbl>
    <w:p w14:paraId="7F361777" w14:textId="4ABEEE93" w:rsidR="003846D0" w:rsidRDefault="003846D0" w:rsidP="003846D0">
      <w:r>
        <w:t>Метод</w:t>
      </w:r>
      <w:r w:rsidRPr="003846D0">
        <w:t xml:space="preserve">, который </w:t>
      </w:r>
      <w:r>
        <w:t>возвращает результат проверки надежности пароля (есть цифры, только латинские прописные и строчные буквы, спецсимволы (знаки препинания и математических действий), длина от 8 до 30 символов).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426"/>
        <w:gridCol w:w="1436"/>
        <w:gridCol w:w="1483"/>
      </w:tblGrid>
      <w:tr w:rsidR="003846D0" w14:paraId="72FD2D3A" w14:textId="77777777" w:rsidTr="00381F22">
        <w:tc>
          <w:tcPr>
            <w:tcW w:w="4248" w:type="dxa"/>
          </w:tcPr>
          <w:p w14:paraId="2D53D6C1" w14:textId="2DFA02A6" w:rsidR="003846D0" w:rsidRDefault="003846D0" w:rsidP="003846D0">
            <w:r>
              <w:t>Входные данные</w:t>
            </w:r>
          </w:p>
        </w:tc>
        <w:tc>
          <w:tcPr>
            <w:tcW w:w="3614" w:type="dxa"/>
          </w:tcPr>
          <w:p w14:paraId="04627A84" w14:textId="6B446888" w:rsidR="003846D0" w:rsidRDefault="003846D0" w:rsidP="003846D0">
            <w:r>
              <w:t>Ожидаемый результат</w:t>
            </w:r>
          </w:p>
        </w:tc>
        <w:tc>
          <w:tcPr>
            <w:tcW w:w="1483" w:type="dxa"/>
          </w:tcPr>
          <w:p w14:paraId="5102C99B" w14:textId="3A6B0C2A" w:rsidR="003846D0" w:rsidRDefault="003846D0" w:rsidP="003846D0">
            <w:r>
              <w:t>Полученный результат</w:t>
            </w:r>
          </w:p>
        </w:tc>
      </w:tr>
      <w:tr w:rsidR="003846D0" w14:paraId="6AC54B56" w14:textId="77777777" w:rsidTr="00381F22">
        <w:tc>
          <w:tcPr>
            <w:tcW w:w="4248" w:type="dxa"/>
          </w:tcPr>
          <w:p w14:paraId="75BCF5D0" w14:textId="6EDD49C7" w:rsidR="003846D0" w:rsidRDefault="00381F22" w:rsidP="003846D0">
            <w:r>
              <w:rPr>
                <w:lang w:val="en-US"/>
              </w:rPr>
              <w:t xml:space="preserve">password = </w:t>
            </w:r>
            <w:r w:rsidR="003846D0">
              <w:t>1</w:t>
            </w:r>
            <w:r w:rsidR="003846D0">
              <w:rPr>
                <w:lang w:val="en-US"/>
              </w:rPr>
              <w:t>n</w:t>
            </w:r>
            <w:r w:rsidR="003846D0">
              <w:t>25+</w:t>
            </w:r>
            <w:proofErr w:type="spellStart"/>
            <w:r w:rsidR="003846D0">
              <w:rPr>
                <w:lang w:val="en-US"/>
              </w:rPr>
              <w:t>ldoW</w:t>
            </w:r>
            <w:proofErr w:type="spellEnd"/>
          </w:p>
        </w:tc>
        <w:tc>
          <w:tcPr>
            <w:tcW w:w="3614" w:type="dxa"/>
          </w:tcPr>
          <w:p w14:paraId="6D2F348E" w14:textId="428C4684" w:rsidR="003846D0" w:rsidRPr="003846D0" w:rsidRDefault="003846D0" w:rsidP="003846D0">
            <w:r>
              <w:t>Пароль соответствует требованиям</w:t>
            </w:r>
          </w:p>
        </w:tc>
        <w:tc>
          <w:tcPr>
            <w:tcW w:w="1483" w:type="dxa"/>
          </w:tcPr>
          <w:p w14:paraId="47001F80" w14:textId="139B8B39" w:rsidR="003846D0" w:rsidRDefault="00381F22" w:rsidP="003846D0">
            <w:r>
              <w:t>Соответствует ожиданиям</w:t>
            </w:r>
          </w:p>
        </w:tc>
      </w:tr>
      <w:tr w:rsidR="003846D0" w14:paraId="47A3A582" w14:textId="77777777" w:rsidTr="00381F22">
        <w:tc>
          <w:tcPr>
            <w:tcW w:w="4248" w:type="dxa"/>
          </w:tcPr>
          <w:p w14:paraId="2DE81A47" w14:textId="49FC1D58" w:rsidR="003846D0" w:rsidRDefault="00381F22" w:rsidP="003846D0">
            <w:r>
              <w:rPr>
                <w:lang w:val="en-US"/>
              </w:rPr>
              <w:t xml:space="preserve">password = </w:t>
            </w:r>
            <w:r w:rsidR="003846D0">
              <w:t>1</w:t>
            </w:r>
            <w:r w:rsidR="003846D0">
              <w:rPr>
                <w:lang w:val="en-US"/>
              </w:rPr>
              <w:t>n</w:t>
            </w:r>
            <w:r w:rsidR="003846D0">
              <w:t>25+</w:t>
            </w:r>
            <w:proofErr w:type="spellStart"/>
            <w:r w:rsidR="003846D0">
              <w:rPr>
                <w:lang w:val="en-US"/>
              </w:rPr>
              <w:t>lDo</w:t>
            </w:r>
            <w:proofErr w:type="spellEnd"/>
            <w:r w:rsidR="003846D0">
              <w:t>Б</w:t>
            </w:r>
          </w:p>
        </w:tc>
        <w:tc>
          <w:tcPr>
            <w:tcW w:w="3614" w:type="dxa"/>
          </w:tcPr>
          <w:p w14:paraId="3C44EF55" w14:textId="36938A62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3B9E6C0B" w14:textId="6261787E" w:rsidR="003846D0" w:rsidRDefault="00381F22" w:rsidP="00381F22">
            <w:r>
              <w:t>Не с</w:t>
            </w:r>
            <w:r>
              <w:t>оответствует ожиданиям</w:t>
            </w:r>
            <w:r>
              <w:t xml:space="preserve">, поскольку присутствует знак </w:t>
            </w:r>
            <w:r>
              <w:lastRenderedPageBreak/>
              <w:t>кириллицы, а метод выдаёт что пароль с</w:t>
            </w:r>
            <w:r>
              <w:t>оответствует ожиданиям</w:t>
            </w:r>
            <w:r>
              <w:t>.</w:t>
            </w:r>
          </w:p>
        </w:tc>
      </w:tr>
      <w:tr w:rsidR="003846D0" w14:paraId="3C1BEE65" w14:textId="77777777" w:rsidTr="00381F22">
        <w:tc>
          <w:tcPr>
            <w:tcW w:w="4248" w:type="dxa"/>
          </w:tcPr>
          <w:p w14:paraId="6C1138F3" w14:textId="44754A1F" w:rsidR="003846D0" w:rsidRDefault="00381F22" w:rsidP="003846D0">
            <w:r>
              <w:rPr>
                <w:lang w:val="en-US"/>
              </w:rPr>
              <w:lastRenderedPageBreak/>
              <w:t xml:space="preserve">password = </w:t>
            </w:r>
            <w:r w:rsidR="003846D0">
              <w:t>1</w:t>
            </w:r>
            <w:r w:rsidR="003846D0">
              <w:rPr>
                <w:lang w:val="en-US"/>
              </w:rPr>
              <w:t>n</w:t>
            </w:r>
            <w:r w:rsidR="003846D0">
              <w:t>25+</w:t>
            </w:r>
            <w:r w:rsidR="003846D0">
              <w:rPr>
                <w:lang w:val="en-US"/>
              </w:rPr>
              <w:t>l2o</w:t>
            </w:r>
          </w:p>
        </w:tc>
        <w:tc>
          <w:tcPr>
            <w:tcW w:w="3614" w:type="dxa"/>
          </w:tcPr>
          <w:p w14:paraId="6BC2C27A" w14:textId="55309410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29ABBA6F" w14:textId="5138D6BC" w:rsidR="003846D0" w:rsidRDefault="00381F22" w:rsidP="003846D0">
            <w:r>
              <w:t>Соответствует ожиданиям</w:t>
            </w:r>
          </w:p>
        </w:tc>
      </w:tr>
      <w:tr w:rsidR="003846D0" w14:paraId="4CCA1088" w14:textId="77777777" w:rsidTr="00381F22">
        <w:tc>
          <w:tcPr>
            <w:tcW w:w="4248" w:type="dxa"/>
          </w:tcPr>
          <w:p w14:paraId="169569C4" w14:textId="443DE0DA" w:rsidR="003846D0" w:rsidRDefault="00381F22" w:rsidP="003846D0">
            <w:r>
              <w:rPr>
                <w:lang w:val="en-US"/>
              </w:rPr>
              <w:t xml:space="preserve">password = </w:t>
            </w:r>
            <w:r w:rsidR="003846D0">
              <w:t>1+</w:t>
            </w:r>
            <w:proofErr w:type="spellStart"/>
            <w:r w:rsidR="003846D0">
              <w:rPr>
                <w:lang w:val="en-US"/>
              </w:rPr>
              <w:t>hW</w:t>
            </w:r>
            <w:proofErr w:type="spellEnd"/>
          </w:p>
        </w:tc>
        <w:tc>
          <w:tcPr>
            <w:tcW w:w="3614" w:type="dxa"/>
          </w:tcPr>
          <w:p w14:paraId="7D074C35" w14:textId="43AD0813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1C037C73" w14:textId="0C92B9A6" w:rsidR="003846D0" w:rsidRDefault="00381F22" w:rsidP="003846D0">
            <w:r>
              <w:t>Соответствует ожиданиям</w:t>
            </w:r>
          </w:p>
        </w:tc>
      </w:tr>
      <w:tr w:rsidR="003846D0" w14:paraId="2A5E98D3" w14:textId="77777777" w:rsidTr="00381F22">
        <w:tc>
          <w:tcPr>
            <w:tcW w:w="4248" w:type="dxa"/>
          </w:tcPr>
          <w:p w14:paraId="33910F8E" w14:textId="7135D7B7" w:rsidR="003846D0" w:rsidRPr="00381F22" w:rsidRDefault="00381F22" w:rsidP="003846D0">
            <w:pPr>
              <w:rPr>
                <w:lang w:val="en-US"/>
              </w:rPr>
            </w:pPr>
            <w:r>
              <w:rPr>
                <w:lang w:val="en-US"/>
              </w:rPr>
              <w:t xml:space="preserve">password = 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  <w:r w:rsidR="003846D0" w:rsidRPr="00381F22">
              <w:rPr>
                <w:lang w:val="en-US"/>
              </w:rPr>
              <w:t>1+</w:t>
            </w:r>
            <w:r w:rsidR="003846D0">
              <w:rPr>
                <w:lang w:val="en-US"/>
              </w:rPr>
              <w:t>hW</w:t>
            </w:r>
          </w:p>
        </w:tc>
        <w:tc>
          <w:tcPr>
            <w:tcW w:w="3614" w:type="dxa"/>
          </w:tcPr>
          <w:p w14:paraId="5F0E830A" w14:textId="601B87B5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4AC60946" w14:textId="73E8D67D" w:rsidR="003846D0" w:rsidRDefault="00381F22" w:rsidP="003846D0">
            <w:r>
              <w:t>Соответствует ожиданиям</w:t>
            </w:r>
          </w:p>
        </w:tc>
      </w:tr>
      <w:tr w:rsidR="003846D0" w14:paraId="389B379B" w14:textId="77777777" w:rsidTr="00381F22">
        <w:tc>
          <w:tcPr>
            <w:tcW w:w="4248" w:type="dxa"/>
          </w:tcPr>
          <w:p w14:paraId="3AAAF30F" w14:textId="36CF36AC" w:rsidR="003846D0" w:rsidRDefault="00381F22" w:rsidP="003846D0">
            <w:r>
              <w:rPr>
                <w:lang w:val="en-US"/>
              </w:rPr>
              <w:t xml:space="preserve">password = </w:t>
            </w:r>
            <w:proofErr w:type="spellStart"/>
            <w:r w:rsidR="003846D0">
              <w:rPr>
                <w:lang w:val="en-US"/>
              </w:rPr>
              <w:t>wdioionwWad</w:t>
            </w:r>
            <w:proofErr w:type="spellEnd"/>
            <w:r w:rsidR="003846D0">
              <w:rPr>
                <w:lang w:val="en-US"/>
              </w:rPr>
              <w:t>+</w:t>
            </w:r>
          </w:p>
        </w:tc>
        <w:tc>
          <w:tcPr>
            <w:tcW w:w="3614" w:type="dxa"/>
          </w:tcPr>
          <w:p w14:paraId="4B3B4730" w14:textId="1B321D8C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3C26D3E1" w14:textId="46797AA9" w:rsidR="003846D0" w:rsidRDefault="00381F22" w:rsidP="003846D0">
            <w:r>
              <w:t>Соответствует ожиданиям</w:t>
            </w:r>
          </w:p>
        </w:tc>
      </w:tr>
      <w:tr w:rsidR="003846D0" w14:paraId="1355B58D" w14:textId="77777777" w:rsidTr="00381F22">
        <w:tc>
          <w:tcPr>
            <w:tcW w:w="4248" w:type="dxa"/>
          </w:tcPr>
          <w:p w14:paraId="31261BBB" w14:textId="07FDCD7C" w:rsidR="003846D0" w:rsidRDefault="00381F22" w:rsidP="003846D0">
            <w:r>
              <w:rPr>
                <w:lang w:val="en-US"/>
              </w:rPr>
              <w:t xml:space="preserve">password = </w:t>
            </w:r>
            <w:r w:rsidR="003846D0">
              <w:rPr>
                <w:lang w:val="en-US"/>
              </w:rPr>
              <w:t>djiojwDwi2123</w:t>
            </w:r>
          </w:p>
        </w:tc>
        <w:tc>
          <w:tcPr>
            <w:tcW w:w="3614" w:type="dxa"/>
          </w:tcPr>
          <w:p w14:paraId="1E02A03D" w14:textId="6CA441D3" w:rsidR="003846D0" w:rsidRDefault="003846D0" w:rsidP="003846D0">
            <w:r>
              <w:t>Пароль не соответствует требованиям</w:t>
            </w:r>
          </w:p>
        </w:tc>
        <w:tc>
          <w:tcPr>
            <w:tcW w:w="1483" w:type="dxa"/>
          </w:tcPr>
          <w:p w14:paraId="65CA0CB0" w14:textId="3D638BF9" w:rsidR="003846D0" w:rsidRDefault="00381F22" w:rsidP="003846D0">
            <w:r>
              <w:t>Соответствует ожиданиям</w:t>
            </w:r>
          </w:p>
        </w:tc>
      </w:tr>
    </w:tbl>
    <w:p w14:paraId="5EB7606C" w14:textId="63A3F1DC" w:rsidR="00381F22" w:rsidRDefault="00381F22" w:rsidP="00381F22">
      <w:pPr>
        <w:pStyle w:val="2"/>
      </w:pPr>
      <w:r>
        <w:t>Проверка методом «черного» ящика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1F22" w14:paraId="0FCF6189" w14:textId="77777777" w:rsidTr="00381F22">
        <w:tc>
          <w:tcPr>
            <w:tcW w:w="3115" w:type="dxa"/>
          </w:tcPr>
          <w:p w14:paraId="793FD4C8" w14:textId="7598AD6B" w:rsidR="00381F22" w:rsidRDefault="00381F22" w:rsidP="00381F22">
            <w:r>
              <w:t>Входные данные</w:t>
            </w:r>
          </w:p>
        </w:tc>
        <w:tc>
          <w:tcPr>
            <w:tcW w:w="3115" w:type="dxa"/>
          </w:tcPr>
          <w:p w14:paraId="20D2EC60" w14:textId="7D41D52F" w:rsidR="00381F22" w:rsidRDefault="00381F22" w:rsidP="00381F22">
            <w:r>
              <w:t>Ожидаемый результат</w:t>
            </w:r>
          </w:p>
        </w:tc>
        <w:tc>
          <w:tcPr>
            <w:tcW w:w="3115" w:type="dxa"/>
          </w:tcPr>
          <w:p w14:paraId="56C2F21F" w14:textId="619C5AE4" w:rsidR="00381F22" w:rsidRDefault="00381F22" w:rsidP="00381F22">
            <w:r>
              <w:t>Полученный результат</w:t>
            </w:r>
          </w:p>
        </w:tc>
      </w:tr>
      <w:tr w:rsidR="00381F22" w14:paraId="7EBD9AA7" w14:textId="77777777" w:rsidTr="00381F22">
        <w:tc>
          <w:tcPr>
            <w:tcW w:w="3115" w:type="dxa"/>
          </w:tcPr>
          <w:p w14:paraId="30A8CDB8" w14:textId="77777777" w:rsidR="00381F22" w:rsidRDefault="00381F22" w:rsidP="00381F22">
            <w:r>
              <w:t xml:space="preserve">Логин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750D802A" w14:textId="77777777" w:rsidR="00381F22" w:rsidRDefault="00381F22" w:rsidP="00381F22">
            <w:r>
              <w:t xml:space="preserve">пароль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743F05CC" w14:textId="77777777" w:rsidR="00381F22" w:rsidRDefault="00381F22" w:rsidP="00381F22">
            <w:r>
              <w:t xml:space="preserve">подтверждение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21DD892E" w14:textId="33FC61C1" w:rsidR="00381F22" w:rsidRPr="00381F22" w:rsidRDefault="00381F22" w:rsidP="00381F22">
            <w:r>
              <w:rPr>
                <w:lang w:val="en-US"/>
              </w:rPr>
              <w:t>email</w:t>
            </w:r>
            <w:r w:rsidRPr="00381F22">
              <w:t xml:space="preserve"> = </w:t>
            </w:r>
            <w:r>
              <w:rPr>
                <w:lang w:val="en-US"/>
              </w:rPr>
              <w:t>test</w:t>
            </w:r>
            <w:r w:rsidRPr="00381F22">
              <w:t>@</w:t>
            </w:r>
            <w:r>
              <w:rPr>
                <w:lang w:val="en-US"/>
              </w:rPr>
              <w:t>test</w:t>
            </w:r>
            <w:r w:rsidRPr="00381F22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3115" w:type="dxa"/>
          </w:tcPr>
          <w:p w14:paraId="4AE47D55" w14:textId="4C2EB3E4" w:rsidR="00381F22" w:rsidRPr="00381F22" w:rsidRDefault="00381F22" w:rsidP="00381F22">
            <w:pPr>
              <w:rPr>
                <w:lang w:val="en-US"/>
              </w:rPr>
            </w:pPr>
            <w:r>
              <w:t>Пользователь зарегистрирован.</w:t>
            </w:r>
          </w:p>
        </w:tc>
        <w:tc>
          <w:tcPr>
            <w:tcW w:w="3115" w:type="dxa"/>
          </w:tcPr>
          <w:p w14:paraId="3AA8F4A1" w14:textId="6F3E4434" w:rsidR="00381F22" w:rsidRDefault="00381F22" w:rsidP="00381F22">
            <w:r>
              <w:t>Соответствует ожиданиям</w:t>
            </w:r>
          </w:p>
        </w:tc>
      </w:tr>
      <w:tr w:rsidR="00381F22" w14:paraId="0DF102FC" w14:textId="77777777" w:rsidTr="00381F22">
        <w:tc>
          <w:tcPr>
            <w:tcW w:w="3115" w:type="dxa"/>
          </w:tcPr>
          <w:p w14:paraId="1FE254DD" w14:textId="77777777" w:rsidR="00381F22" w:rsidRDefault="00381F22" w:rsidP="00381F22">
            <w:r>
              <w:t xml:space="preserve">Логин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48DE5E87" w14:textId="77777777" w:rsidR="00381F22" w:rsidRDefault="00381F22" w:rsidP="00381F22">
            <w:r>
              <w:t xml:space="preserve">пароль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15DD3C62" w14:textId="7BBC3611" w:rsidR="00381F22" w:rsidRDefault="00381F22" w:rsidP="00381F22">
            <w:r>
              <w:t xml:space="preserve">подтверждение </w:t>
            </w:r>
            <w:proofErr w:type="gramStart"/>
            <w:r>
              <w:t>=</w:t>
            </w:r>
            <w:r>
              <w:t xml:space="preserve"> </w:t>
            </w:r>
            <w:r>
              <w:t>;</w:t>
            </w:r>
            <w:proofErr w:type="gramEnd"/>
          </w:p>
          <w:p w14:paraId="1655DC13" w14:textId="63623F2F" w:rsidR="00381F22" w:rsidRDefault="00381F22" w:rsidP="00381F22">
            <w:r>
              <w:rPr>
                <w:lang w:val="en-US"/>
              </w:rPr>
              <w:t>email</w:t>
            </w:r>
            <w:r w:rsidRPr="00381F22">
              <w:t xml:space="preserve"> = </w:t>
            </w:r>
            <w:r>
              <w:rPr>
                <w:lang w:val="en-US"/>
              </w:rPr>
              <w:t>test</w:t>
            </w:r>
            <w:r w:rsidRPr="00381F22">
              <w:t>@</w:t>
            </w:r>
            <w:r>
              <w:rPr>
                <w:lang w:val="en-US"/>
              </w:rPr>
              <w:t>test</w:t>
            </w:r>
            <w:r w:rsidRPr="00381F22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3115" w:type="dxa"/>
          </w:tcPr>
          <w:p w14:paraId="76E88F14" w14:textId="010D1BDE" w:rsidR="00381F22" w:rsidRPr="00381F22" w:rsidRDefault="00381F22" w:rsidP="00381F22">
            <w:r>
              <w:t>Ошибка, что поле «Подтверждение</w:t>
            </w:r>
            <w:r w:rsidR="009D7F98">
              <w:t xml:space="preserve"> пароля</w:t>
            </w:r>
            <w:r>
              <w:t>» не указано.</w:t>
            </w:r>
          </w:p>
        </w:tc>
        <w:tc>
          <w:tcPr>
            <w:tcW w:w="3115" w:type="dxa"/>
          </w:tcPr>
          <w:p w14:paraId="52C5EBB9" w14:textId="7E20FD31" w:rsidR="00381F22" w:rsidRDefault="009D7F98" w:rsidP="00381F22">
            <w:r>
              <w:t>Соответствует ожиданиям</w:t>
            </w:r>
          </w:p>
        </w:tc>
      </w:tr>
      <w:tr w:rsidR="00381F22" w14:paraId="4D09BBD1" w14:textId="77777777" w:rsidTr="00381F22">
        <w:tc>
          <w:tcPr>
            <w:tcW w:w="3115" w:type="dxa"/>
          </w:tcPr>
          <w:p w14:paraId="09771992" w14:textId="071B7DF5" w:rsidR="00381F22" w:rsidRDefault="00381F22" w:rsidP="00381F22">
            <w:r>
              <w:lastRenderedPageBreak/>
              <w:t xml:space="preserve">Логин </w:t>
            </w:r>
            <w:proofErr w:type="gramStart"/>
            <w:r>
              <w:t>=</w:t>
            </w:r>
            <w:r>
              <w:t xml:space="preserve"> </w:t>
            </w:r>
            <w:r>
              <w:t>;</w:t>
            </w:r>
            <w:proofErr w:type="gramEnd"/>
          </w:p>
          <w:p w14:paraId="391CA4F2" w14:textId="77777777" w:rsidR="00381F22" w:rsidRDefault="00381F22" w:rsidP="00381F22">
            <w:r>
              <w:t xml:space="preserve">пароль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1AF0A684" w14:textId="77777777" w:rsidR="00381F22" w:rsidRDefault="00381F22" w:rsidP="00381F22">
            <w:r>
              <w:t xml:space="preserve">подтверждение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586031CF" w14:textId="1D30DE30" w:rsidR="00381F22" w:rsidRDefault="00381F22" w:rsidP="00381F22">
            <w:r>
              <w:rPr>
                <w:lang w:val="en-US"/>
              </w:rPr>
              <w:t>email</w:t>
            </w:r>
            <w:r w:rsidRPr="00381F22">
              <w:t xml:space="preserve"> = </w:t>
            </w:r>
            <w:r>
              <w:rPr>
                <w:lang w:val="en-US"/>
              </w:rPr>
              <w:t>test</w:t>
            </w:r>
            <w:r w:rsidRPr="00381F22">
              <w:t>@</w:t>
            </w:r>
            <w:r>
              <w:rPr>
                <w:lang w:val="en-US"/>
              </w:rPr>
              <w:t>test</w:t>
            </w:r>
            <w:r w:rsidRPr="00381F22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3115" w:type="dxa"/>
          </w:tcPr>
          <w:p w14:paraId="7D63ACB6" w14:textId="1BECC4C9" w:rsidR="00381F22" w:rsidRDefault="00381F22" w:rsidP="00381F22">
            <w:r>
              <w:t>Ошибка, что поле «</w:t>
            </w:r>
            <w:r>
              <w:t>Логин</w:t>
            </w:r>
            <w:r>
              <w:t>» не указано</w:t>
            </w:r>
            <w:r>
              <w:t>.</w:t>
            </w:r>
          </w:p>
        </w:tc>
        <w:tc>
          <w:tcPr>
            <w:tcW w:w="3115" w:type="dxa"/>
          </w:tcPr>
          <w:p w14:paraId="73E5AC23" w14:textId="529E49EB" w:rsidR="00381F22" w:rsidRDefault="009D7F98" w:rsidP="00381F22">
            <w:r>
              <w:t>Соответствует ожиданиям</w:t>
            </w:r>
          </w:p>
        </w:tc>
      </w:tr>
      <w:tr w:rsidR="00381F22" w14:paraId="3932D46E" w14:textId="77777777" w:rsidTr="00381F22">
        <w:tc>
          <w:tcPr>
            <w:tcW w:w="3115" w:type="dxa"/>
          </w:tcPr>
          <w:p w14:paraId="536FEE8D" w14:textId="77777777" w:rsidR="00381F22" w:rsidRDefault="00381F22" w:rsidP="00381F22">
            <w:r>
              <w:t xml:space="preserve">Логин </w:t>
            </w:r>
            <w:proofErr w:type="gramStart"/>
            <w:r>
              <w:t>= ;</w:t>
            </w:r>
            <w:proofErr w:type="gramEnd"/>
          </w:p>
          <w:p w14:paraId="081F82C0" w14:textId="09A8E0C5" w:rsidR="00381F22" w:rsidRDefault="00381F22" w:rsidP="00381F22">
            <w:r>
              <w:t>пароль =;</w:t>
            </w:r>
          </w:p>
          <w:p w14:paraId="3BE7A5F7" w14:textId="77777777" w:rsidR="00381F22" w:rsidRDefault="00381F22" w:rsidP="00381F22">
            <w:r>
              <w:t xml:space="preserve">подтверждение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78DEEA1A" w14:textId="40D6C0A2" w:rsidR="00381F22" w:rsidRDefault="00381F22" w:rsidP="00381F22">
            <w:r>
              <w:rPr>
                <w:lang w:val="en-US"/>
              </w:rPr>
              <w:t>email</w:t>
            </w:r>
            <w:r w:rsidRPr="00381F22">
              <w:t xml:space="preserve"> = </w:t>
            </w:r>
            <w:r>
              <w:rPr>
                <w:lang w:val="en-US"/>
              </w:rPr>
              <w:t>test</w:t>
            </w:r>
            <w:r w:rsidRPr="00381F22">
              <w:t>@</w:t>
            </w:r>
            <w:r>
              <w:rPr>
                <w:lang w:val="en-US"/>
              </w:rPr>
              <w:t>test</w:t>
            </w:r>
            <w:r w:rsidRPr="00381F22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3115" w:type="dxa"/>
          </w:tcPr>
          <w:p w14:paraId="1AC7DAFD" w14:textId="65056B28" w:rsidR="00381F22" w:rsidRDefault="00381F22" w:rsidP="00381F22">
            <w:r>
              <w:t xml:space="preserve">Ошибка, что поле «Логин» </w:t>
            </w:r>
            <w:r>
              <w:t>и «Пароль» не указаны.</w:t>
            </w:r>
          </w:p>
        </w:tc>
        <w:tc>
          <w:tcPr>
            <w:tcW w:w="3115" w:type="dxa"/>
          </w:tcPr>
          <w:p w14:paraId="0028D2FD" w14:textId="1D86A5CC" w:rsidR="00381F22" w:rsidRDefault="009D7F98" w:rsidP="00381F22">
            <w:r>
              <w:t>Соответствует ожиданиям</w:t>
            </w:r>
          </w:p>
        </w:tc>
      </w:tr>
      <w:tr w:rsidR="00381F22" w14:paraId="53069F72" w14:textId="77777777" w:rsidTr="00381F22">
        <w:tc>
          <w:tcPr>
            <w:tcW w:w="3115" w:type="dxa"/>
          </w:tcPr>
          <w:p w14:paraId="56F1F10B" w14:textId="77777777" w:rsidR="00381F22" w:rsidRDefault="00381F22" w:rsidP="00381F22">
            <w:r>
              <w:t xml:space="preserve">Логин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1AB913F5" w14:textId="77777777" w:rsidR="00381F22" w:rsidRDefault="00381F22" w:rsidP="00381F22">
            <w:r>
              <w:t xml:space="preserve">пароль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493F5321" w14:textId="6D80D33B" w:rsidR="00381F22" w:rsidRDefault="00381F22" w:rsidP="00381F22">
            <w:r>
              <w:t xml:space="preserve">подтверждение = </w:t>
            </w:r>
            <w:r>
              <w:rPr>
                <w:lang w:val="en-US"/>
              </w:rPr>
              <w:t>Test</w:t>
            </w:r>
            <w:r>
              <w:rPr>
                <w:lang w:val="en-US"/>
              </w:rPr>
              <w:t>123</w:t>
            </w:r>
            <w:r>
              <w:t>;</w:t>
            </w:r>
          </w:p>
          <w:p w14:paraId="68EFC378" w14:textId="1D64EA83" w:rsidR="00381F22" w:rsidRDefault="00381F22" w:rsidP="00381F22">
            <w:r>
              <w:rPr>
                <w:lang w:val="en-US"/>
              </w:rPr>
              <w:t>email</w:t>
            </w:r>
            <w:r w:rsidRPr="00381F22">
              <w:t xml:space="preserve"> = </w:t>
            </w:r>
            <w:r>
              <w:rPr>
                <w:lang w:val="en-US"/>
              </w:rPr>
              <w:t>test</w:t>
            </w:r>
            <w:r w:rsidRPr="00381F22">
              <w:t>@</w:t>
            </w:r>
            <w:r>
              <w:rPr>
                <w:lang w:val="en-US"/>
              </w:rPr>
              <w:t>test</w:t>
            </w:r>
            <w:r w:rsidRPr="00381F22">
              <w:t>.</w:t>
            </w:r>
            <w:r>
              <w:rPr>
                <w:lang w:val="en-US"/>
              </w:rPr>
              <w:t>com</w:t>
            </w:r>
          </w:p>
        </w:tc>
        <w:tc>
          <w:tcPr>
            <w:tcW w:w="3115" w:type="dxa"/>
          </w:tcPr>
          <w:p w14:paraId="512AC78E" w14:textId="6AB60C5E" w:rsidR="00381F22" w:rsidRDefault="00381F22" w:rsidP="00381F22">
            <w:r>
              <w:t>Ошибка, что пароль и подтверждение со совпадают.</w:t>
            </w:r>
          </w:p>
        </w:tc>
        <w:tc>
          <w:tcPr>
            <w:tcW w:w="3115" w:type="dxa"/>
          </w:tcPr>
          <w:p w14:paraId="7136812D" w14:textId="51934C63" w:rsidR="00381F22" w:rsidRDefault="009D7F98" w:rsidP="00381F22">
            <w:r>
              <w:t>Соответствует ожиданиям</w:t>
            </w:r>
          </w:p>
        </w:tc>
      </w:tr>
    </w:tbl>
    <w:p w14:paraId="13AB84D5" w14:textId="1DEEFCB6" w:rsidR="009D7F98" w:rsidRDefault="009D7F98" w:rsidP="009D7F98">
      <w:pPr>
        <w:pStyle w:val="2"/>
      </w:pPr>
      <w:r>
        <w:t>Составления тестовых сценариев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7F98" w14:paraId="2FE76258" w14:textId="77777777" w:rsidTr="009D7F98">
        <w:tc>
          <w:tcPr>
            <w:tcW w:w="4672" w:type="dxa"/>
          </w:tcPr>
          <w:p w14:paraId="0B0BF75C" w14:textId="6768597B" w:rsidR="009D7F98" w:rsidRDefault="009D7F98" w:rsidP="009D7F98">
            <w:r>
              <w:t>№</w:t>
            </w:r>
          </w:p>
        </w:tc>
        <w:tc>
          <w:tcPr>
            <w:tcW w:w="4673" w:type="dxa"/>
          </w:tcPr>
          <w:p w14:paraId="651D4B87" w14:textId="293DA0E5" w:rsidR="009D7F98" w:rsidRDefault="009D7F98" w:rsidP="009D7F98">
            <w:r>
              <w:t>1</w:t>
            </w:r>
          </w:p>
        </w:tc>
      </w:tr>
      <w:tr w:rsidR="009D7F98" w14:paraId="3708E626" w14:textId="77777777" w:rsidTr="009D7F98">
        <w:tc>
          <w:tcPr>
            <w:tcW w:w="4672" w:type="dxa"/>
          </w:tcPr>
          <w:p w14:paraId="5AB49DD0" w14:textId="7905BE12" w:rsidR="009D7F98" w:rsidRDefault="009D7F98" w:rsidP="009D7F98">
            <w:r>
              <w:t>П</w:t>
            </w:r>
            <w:r>
              <w:t>риоритет теста</w:t>
            </w:r>
          </w:p>
        </w:tc>
        <w:tc>
          <w:tcPr>
            <w:tcW w:w="4673" w:type="dxa"/>
          </w:tcPr>
          <w:p w14:paraId="5E171837" w14:textId="0238A4A9" w:rsidR="009D7F98" w:rsidRPr="009D7F98" w:rsidRDefault="009D7F98" w:rsidP="009D7F98">
            <w:r>
              <w:t>Высокий</w:t>
            </w:r>
          </w:p>
        </w:tc>
      </w:tr>
      <w:tr w:rsidR="009D7F98" w14:paraId="44A0B733" w14:textId="77777777" w:rsidTr="009D7F98">
        <w:tc>
          <w:tcPr>
            <w:tcW w:w="4672" w:type="dxa"/>
          </w:tcPr>
          <w:p w14:paraId="6B72166B" w14:textId="527E956D" w:rsidR="009D7F98" w:rsidRDefault="009D7F98" w:rsidP="009D7F98">
            <w:r>
              <w:t>Н</w:t>
            </w:r>
            <w:r>
              <w:t>азвание теста</w:t>
            </w:r>
          </w:p>
        </w:tc>
        <w:tc>
          <w:tcPr>
            <w:tcW w:w="4673" w:type="dxa"/>
          </w:tcPr>
          <w:p w14:paraId="12D3062D" w14:textId="74B53EA5" w:rsidR="009D7F98" w:rsidRDefault="004E6AA2" w:rsidP="009D7F98">
            <w:r>
              <w:t xml:space="preserve">Тестирование </w:t>
            </w:r>
            <w:r w:rsidR="009D7F98">
              <w:t>успешной регистрации</w:t>
            </w:r>
          </w:p>
        </w:tc>
      </w:tr>
      <w:tr w:rsidR="009D7F98" w14:paraId="4E17F1FC" w14:textId="77777777" w:rsidTr="009D7F98">
        <w:tc>
          <w:tcPr>
            <w:tcW w:w="4672" w:type="dxa"/>
          </w:tcPr>
          <w:p w14:paraId="64A10AF9" w14:textId="0F7C1937" w:rsidR="009D7F98" w:rsidRDefault="009D7F98" w:rsidP="009D7F98">
            <w:r>
              <w:t>Ш</w:t>
            </w:r>
            <w:r>
              <w:t>аги тестирования</w:t>
            </w:r>
          </w:p>
        </w:tc>
        <w:tc>
          <w:tcPr>
            <w:tcW w:w="4673" w:type="dxa"/>
          </w:tcPr>
          <w:p w14:paraId="4EF4B696" w14:textId="77777777" w:rsidR="009D7F98" w:rsidRDefault="009D7F98" w:rsidP="009D7F98">
            <w:pPr>
              <w:pStyle w:val="a8"/>
              <w:numPr>
                <w:ilvl w:val="0"/>
                <w:numId w:val="23"/>
              </w:numPr>
            </w:pPr>
            <w:r>
              <w:t>Открыть окно регистрации;</w:t>
            </w:r>
          </w:p>
          <w:p w14:paraId="26015858" w14:textId="77777777" w:rsidR="009D7F98" w:rsidRPr="009D7F98" w:rsidRDefault="009D7F98" w:rsidP="009D7F98">
            <w:pPr>
              <w:pStyle w:val="a8"/>
              <w:numPr>
                <w:ilvl w:val="0"/>
                <w:numId w:val="23"/>
              </w:numPr>
            </w:pPr>
            <w:r>
              <w:t xml:space="preserve">Ввести данные тестирования в поля: Логин, Пароль, Подтверждение пароля, </w:t>
            </w:r>
            <w:r>
              <w:rPr>
                <w:lang w:val="en-US"/>
              </w:rPr>
              <w:t>Email</w:t>
            </w:r>
            <w:r w:rsidRPr="009D7F98">
              <w:t>.</w:t>
            </w:r>
          </w:p>
          <w:p w14:paraId="112EDE6F" w14:textId="5EAB4E16" w:rsidR="009D7F98" w:rsidRDefault="009D7F98" w:rsidP="009D7F98">
            <w:pPr>
              <w:pStyle w:val="a8"/>
              <w:numPr>
                <w:ilvl w:val="0"/>
                <w:numId w:val="23"/>
              </w:numPr>
            </w:pPr>
            <w:r>
              <w:t>Нажать на кнопку «Зарегистрироваться»</w:t>
            </w:r>
          </w:p>
        </w:tc>
      </w:tr>
      <w:tr w:rsidR="009D7F98" w14:paraId="0F47440C" w14:textId="77777777" w:rsidTr="009D7F98">
        <w:tc>
          <w:tcPr>
            <w:tcW w:w="4672" w:type="dxa"/>
          </w:tcPr>
          <w:p w14:paraId="07AB2A17" w14:textId="156B5BE8" w:rsidR="009D7F98" w:rsidRDefault="009D7F98" w:rsidP="009D7F98">
            <w:r>
              <w:t>Д</w:t>
            </w:r>
            <w:r>
              <w:t>анные тестирования</w:t>
            </w:r>
          </w:p>
        </w:tc>
        <w:tc>
          <w:tcPr>
            <w:tcW w:w="4673" w:type="dxa"/>
          </w:tcPr>
          <w:p w14:paraId="6BB9A3AC" w14:textId="77777777" w:rsidR="009D7F98" w:rsidRDefault="009D7F98" w:rsidP="009D7F98">
            <w:pPr>
              <w:rPr>
                <w:lang w:val="en-US"/>
              </w:rPr>
            </w:pPr>
            <w:r>
              <w:t xml:space="preserve">Логин = </w:t>
            </w:r>
            <w:r>
              <w:rPr>
                <w:lang w:val="en-US"/>
              </w:rPr>
              <w:t>Test;</w:t>
            </w:r>
          </w:p>
          <w:p w14:paraId="71825CA6" w14:textId="77777777" w:rsidR="009D7F98" w:rsidRDefault="009D7F98" w:rsidP="009D7F98">
            <w:pPr>
              <w:rPr>
                <w:lang w:val="en-US"/>
              </w:rPr>
            </w:pPr>
            <w:r>
              <w:t xml:space="preserve">Пароль = </w:t>
            </w:r>
            <w:r>
              <w:rPr>
                <w:lang w:val="en-US"/>
              </w:rPr>
              <w:t>Test;</w:t>
            </w:r>
          </w:p>
          <w:p w14:paraId="779E9E3B" w14:textId="77777777" w:rsidR="009D7F98" w:rsidRDefault="009D7F98" w:rsidP="009D7F98">
            <w:pPr>
              <w:rPr>
                <w:lang w:val="en-US"/>
              </w:rPr>
            </w:pPr>
            <w:r>
              <w:t xml:space="preserve">Подтверждение пароля = </w:t>
            </w:r>
            <w:r>
              <w:rPr>
                <w:lang w:val="en-US"/>
              </w:rPr>
              <w:t>Test;</w:t>
            </w:r>
          </w:p>
          <w:p w14:paraId="4C7A6A27" w14:textId="43F173C7" w:rsidR="009D7F98" w:rsidRPr="009D7F98" w:rsidRDefault="009D7F98" w:rsidP="009D7F98">
            <w:pPr>
              <w:rPr>
                <w:lang w:val="en-US"/>
              </w:rPr>
            </w:pPr>
            <w:r>
              <w:rPr>
                <w:lang w:val="en-US"/>
              </w:rPr>
              <w:t>Email = Test</w:t>
            </w:r>
          </w:p>
        </w:tc>
      </w:tr>
      <w:tr w:rsidR="009D7F98" w14:paraId="7AA3DB07" w14:textId="77777777" w:rsidTr="009D7F98">
        <w:tc>
          <w:tcPr>
            <w:tcW w:w="4672" w:type="dxa"/>
          </w:tcPr>
          <w:p w14:paraId="3C0A26B9" w14:textId="137F9817" w:rsidR="009D7F98" w:rsidRDefault="009D7F98" w:rsidP="009D7F98">
            <w:r>
              <w:t>О</w:t>
            </w:r>
            <w:r>
              <w:t>жидаемый результат</w:t>
            </w:r>
          </w:p>
        </w:tc>
        <w:tc>
          <w:tcPr>
            <w:tcW w:w="4673" w:type="dxa"/>
          </w:tcPr>
          <w:p w14:paraId="6C7C610B" w14:textId="7A1CA4FD" w:rsidR="009D7F98" w:rsidRDefault="009D7F98" w:rsidP="009D7F98">
            <w:r>
              <w:t>После нажатия на кнопку «Зарегистрироваться» Появляется сообщение об успешной регистрации.</w:t>
            </w:r>
          </w:p>
        </w:tc>
      </w:tr>
      <w:tr w:rsidR="009D7F98" w14:paraId="60FB1138" w14:textId="77777777" w:rsidTr="009D7F98">
        <w:tc>
          <w:tcPr>
            <w:tcW w:w="4672" w:type="dxa"/>
          </w:tcPr>
          <w:p w14:paraId="7B169B71" w14:textId="2CF1D424" w:rsidR="009D7F98" w:rsidRDefault="009D7F98" w:rsidP="009D7F98">
            <w:r>
              <w:t>Ф</w:t>
            </w:r>
            <w:r>
              <w:t>актический результат</w:t>
            </w:r>
          </w:p>
        </w:tc>
        <w:tc>
          <w:tcPr>
            <w:tcW w:w="4673" w:type="dxa"/>
          </w:tcPr>
          <w:p w14:paraId="2D5640A7" w14:textId="2EB8D031" w:rsidR="009D7F98" w:rsidRDefault="009D7F98" w:rsidP="009D7F98">
            <w:r>
              <w:t>Появляется окно с сообщением об успешной регистрации.</w:t>
            </w:r>
          </w:p>
        </w:tc>
      </w:tr>
      <w:tr w:rsidR="009D7F98" w14:paraId="2ED084C7" w14:textId="77777777" w:rsidTr="009D7F98">
        <w:tc>
          <w:tcPr>
            <w:tcW w:w="4672" w:type="dxa"/>
          </w:tcPr>
          <w:p w14:paraId="1AD08749" w14:textId="0F0CE739" w:rsidR="009D7F98" w:rsidRDefault="009D7F98" w:rsidP="009D7F98">
            <w:r>
              <w:t>П</w:t>
            </w:r>
            <w:r>
              <w:t>редпосылки</w:t>
            </w:r>
          </w:p>
        </w:tc>
        <w:tc>
          <w:tcPr>
            <w:tcW w:w="4673" w:type="dxa"/>
          </w:tcPr>
          <w:p w14:paraId="4CE2AB40" w14:textId="7750A5B9" w:rsidR="009D7F98" w:rsidRDefault="009D7F98" w:rsidP="009D7F98">
            <w:r>
              <w:t>-</w:t>
            </w:r>
          </w:p>
        </w:tc>
      </w:tr>
      <w:tr w:rsidR="009D7F98" w14:paraId="15C3B56F" w14:textId="77777777" w:rsidTr="009D7F98">
        <w:tc>
          <w:tcPr>
            <w:tcW w:w="4672" w:type="dxa"/>
          </w:tcPr>
          <w:p w14:paraId="1082878F" w14:textId="3C0C956F" w:rsidR="009D7F98" w:rsidRDefault="009D7F98" w:rsidP="009D7F98">
            <w:r>
              <w:t>П</w:t>
            </w:r>
            <w:r>
              <w:t>остусловия</w:t>
            </w:r>
          </w:p>
        </w:tc>
        <w:tc>
          <w:tcPr>
            <w:tcW w:w="4673" w:type="dxa"/>
          </w:tcPr>
          <w:p w14:paraId="7A973470" w14:textId="6BF29820" w:rsidR="009D7F98" w:rsidRDefault="009D7F98" w:rsidP="009D7F98">
            <w:r>
              <w:t>-</w:t>
            </w:r>
          </w:p>
        </w:tc>
      </w:tr>
      <w:tr w:rsidR="009D7F98" w14:paraId="383FDD0F" w14:textId="77777777" w:rsidTr="009D7F98">
        <w:tc>
          <w:tcPr>
            <w:tcW w:w="4672" w:type="dxa"/>
          </w:tcPr>
          <w:p w14:paraId="101429D6" w14:textId="0EF1322A" w:rsidR="009D7F98" w:rsidRDefault="009D7F98" w:rsidP="009D7F98">
            <w:r>
              <w:t>С</w:t>
            </w:r>
            <w:r>
              <w:t>татус</w:t>
            </w:r>
          </w:p>
        </w:tc>
        <w:tc>
          <w:tcPr>
            <w:tcW w:w="4673" w:type="dxa"/>
          </w:tcPr>
          <w:p w14:paraId="7095A74B" w14:textId="5DE7217A" w:rsidR="009D7F98" w:rsidRPr="009D7F98" w:rsidRDefault="009D7F98" w:rsidP="009D7F98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9D7F98" w14:paraId="50C668EA" w14:textId="77777777" w:rsidTr="009D7F98">
        <w:tc>
          <w:tcPr>
            <w:tcW w:w="4672" w:type="dxa"/>
          </w:tcPr>
          <w:p w14:paraId="05106930" w14:textId="72775CF4" w:rsidR="009D7F98" w:rsidRDefault="009D7F98" w:rsidP="009D7F98">
            <w:r>
              <w:t>К</w:t>
            </w:r>
            <w:r>
              <w:t>омментарии</w:t>
            </w:r>
          </w:p>
        </w:tc>
        <w:tc>
          <w:tcPr>
            <w:tcW w:w="4673" w:type="dxa"/>
          </w:tcPr>
          <w:p w14:paraId="619FF6A8" w14:textId="06FC369E" w:rsidR="009D7F98" w:rsidRPr="009D7F98" w:rsidRDefault="009D7F98" w:rsidP="009D7F9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46198D9" w14:textId="3EC002F3" w:rsidR="009D7F98" w:rsidRDefault="009D7F98" w:rsidP="009D7F9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7F98" w14:paraId="3FE7CB88" w14:textId="77777777" w:rsidTr="00F44882">
        <w:tc>
          <w:tcPr>
            <w:tcW w:w="4672" w:type="dxa"/>
          </w:tcPr>
          <w:p w14:paraId="51B1E667" w14:textId="77777777" w:rsidR="009D7F98" w:rsidRDefault="009D7F98" w:rsidP="00F44882">
            <w:r>
              <w:t>№</w:t>
            </w:r>
          </w:p>
        </w:tc>
        <w:tc>
          <w:tcPr>
            <w:tcW w:w="4673" w:type="dxa"/>
          </w:tcPr>
          <w:p w14:paraId="30E0ECC3" w14:textId="79103459" w:rsidR="009D7F98" w:rsidRDefault="009D7F98" w:rsidP="00F44882">
            <w:r>
              <w:t>2</w:t>
            </w:r>
          </w:p>
        </w:tc>
      </w:tr>
      <w:tr w:rsidR="009D7F98" w14:paraId="26110C7C" w14:textId="77777777" w:rsidTr="00F44882">
        <w:tc>
          <w:tcPr>
            <w:tcW w:w="4672" w:type="dxa"/>
          </w:tcPr>
          <w:p w14:paraId="3A780051" w14:textId="77777777" w:rsidR="009D7F98" w:rsidRDefault="009D7F98" w:rsidP="00F44882">
            <w:r>
              <w:t>Приоритет теста</w:t>
            </w:r>
          </w:p>
        </w:tc>
        <w:tc>
          <w:tcPr>
            <w:tcW w:w="4673" w:type="dxa"/>
          </w:tcPr>
          <w:p w14:paraId="28B0EA16" w14:textId="77777777" w:rsidR="009D7F98" w:rsidRPr="009D7F98" w:rsidRDefault="009D7F98" w:rsidP="00F44882">
            <w:r>
              <w:t>Высокий</w:t>
            </w:r>
          </w:p>
        </w:tc>
      </w:tr>
      <w:tr w:rsidR="009D7F98" w14:paraId="186210C1" w14:textId="77777777" w:rsidTr="00F44882">
        <w:tc>
          <w:tcPr>
            <w:tcW w:w="4672" w:type="dxa"/>
          </w:tcPr>
          <w:p w14:paraId="7718B740" w14:textId="77777777" w:rsidR="009D7F98" w:rsidRDefault="009D7F98" w:rsidP="00F44882">
            <w:r>
              <w:t>Название теста</w:t>
            </w:r>
          </w:p>
        </w:tc>
        <w:tc>
          <w:tcPr>
            <w:tcW w:w="4673" w:type="dxa"/>
          </w:tcPr>
          <w:p w14:paraId="0A3B1A06" w14:textId="10DCC2A3" w:rsidR="009D7F98" w:rsidRDefault="004E6AA2" w:rsidP="009D7F98">
            <w:r>
              <w:t xml:space="preserve">Тестирование </w:t>
            </w:r>
            <w:r w:rsidR="009D7F98">
              <w:t xml:space="preserve">проверки значения в поле </w:t>
            </w:r>
            <w:r>
              <w:t>«</w:t>
            </w:r>
            <w:r w:rsidR="009D7F98">
              <w:t>Подтверждение пароля</w:t>
            </w:r>
            <w:r>
              <w:t>»</w:t>
            </w:r>
          </w:p>
        </w:tc>
      </w:tr>
      <w:tr w:rsidR="009D7F98" w14:paraId="4009E52D" w14:textId="77777777" w:rsidTr="00F44882">
        <w:tc>
          <w:tcPr>
            <w:tcW w:w="4672" w:type="dxa"/>
          </w:tcPr>
          <w:p w14:paraId="052974EA" w14:textId="77777777" w:rsidR="009D7F98" w:rsidRDefault="009D7F98" w:rsidP="00F44882">
            <w:r>
              <w:t>Шаги тестирования</w:t>
            </w:r>
          </w:p>
        </w:tc>
        <w:tc>
          <w:tcPr>
            <w:tcW w:w="4673" w:type="dxa"/>
          </w:tcPr>
          <w:p w14:paraId="2276DC59" w14:textId="77777777" w:rsidR="009D7F98" w:rsidRDefault="009D7F98" w:rsidP="009D7F98">
            <w:pPr>
              <w:pStyle w:val="a8"/>
              <w:numPr>
                <w:ilvl w:val="0"/>
                <w:numId w:val="24"/>
              </w:numPr>
            </w:pPr>
            <w:r>
              <w:t>Открыть окно регистрации;</w:t>
            </w:r>
          </w:p>
          <w:p w14:paraId="44F003AB" w14:textId="5D9AE6A5" w:rsidR="009D7F98" w:rsidRPr="009D7F98" w:rsidRDefault="009D7F98" w:rsidP="009D7F98">
            <w:pPr>
              <w:pStyle w:val="a8"/>
              <w:numPr>
                <w:ilvl w:val="0"/>
                <w:numId w:val="24"/>
              </w:numPr>
            </w:pPr>
            <w:r>
              <w:lastRenderedPageBreak/>
              <w:t xml:space="preserve">Ввести данные тестирования в поля: Логин, Пароль, </w:t>
            </w:r>
            <w:r>
              <w:rPr>
                <w:lang w:val="en-US"/>
              </w:rPr>
              <w:t>Email</w:t>
            </w:r>
            <w:r w:rsidRPr="009D7F98">
              <w:t>.</w:t>
            </w:r>
          </w:p>
          <w:p w14:paraId="46C99FF2" w14:textId="77777777" w:rsidR="009D7F98" w:rsidRDefault="009D7F98" w:rsidP="009D7F98">
            <w:pPr>
              <w:pStyle w:val="a8"/>
              <w:numPr>
                <w:ilvl w:val="0"/>
                <w:numId w:val="24"/>
              </w:numPr>
            </w:pPr>
            <w:r>
              <w:t>Нажать на кнопку «Зарегистрироваться»</w:t>
            </w:r>
          </w:p>
        </w:tc>
      </w:tr>
      <w:tr w:rsidR="009D7F98" w14:paraId="61741448" w14:textId="77777777" w:rsidTr="00F44882">
        <w:tc>
          <w:tcPr>
            <w:tcW w:w="4672" w:type="dxa"/>
          </w:tcPr>
          <w:p w14:paraId="56A9B627" w14:textId="77777777" w:rsidR="009D7F98" w:rsidRDefault="009D7F98" w:rsidP="00F44882">
            <w:r>
              <w:lastRenderedPageBreak/>
              <w:t>Данные тестирования</w:t>
            </w:r>
          </w:p>
        </w:tc>
        <w:tc>
          <w:tcPr>
            <w:tcW w:w="4673" w:type="dxa"/>
          </w:tcPr>
          <w:p w14:paraId="47BDE8F5" w14:textId="77777777" w:rsidR="009D7F98" w:rsidRDefault="009D7F98" w:rsidP="00F44882">
            <w:pPr>
              <w:rPr>
                <w:lang w:val="en-US"/>
              </w:rPr>
            </w:pPr>
            <w:r>
              <w:t xml:space="preserve">Логин = </w:t>
            </w:r>
            <w:r>
              <w:rPr>
                <w:lang w:val="en-US"/>
              </w:rPr>
              <w:t>Test;</w:t>
            </w:r>
          </w:p>
          <w:p w14:paraId="51BE0FCE" w14:textId="77777777" w:rsidR="004E6AA2" w:rsidRDefault="009D7F98" w:rsidP="004E6AA2">
            <w:pPr>
              <w:rPr>
                <w:lang w:val="en-US"/>
              </w:rPr>
            </w:pPr>
            <w:r>
              <w:t xml:space="preserve">Пароль = </w:t>
            </w:r>
            <w:r>
              <w:rPr>
                <w:lang w:val="en-US"/>
              </w:rPr>
              <w:t>Test;</w:t>
            </w:r>
          </w:p>
          <w:p w14:paraId="5B4E2F29" w14:textId="2FF128FC" w:rsidR="009D7F98" w:rsidRPr="009D7F98" w:rsidRDefault="009D7F98" w:rsidP="004E6AA2">
            <w:pPr>
              <w:rPr>
                <w:lang w:val="en-US"/>
              </w:rPr>
            </w:pPr>
            <w:r>
              <w:rPr>
                <w:lang w:val="en-US"/>
              </w:rPr>
              <w:t>Email = Test</w:t>
            </w:r>
          </w:p>
        </w:tc>
      </w:tr>
      <w:tr w:rsidR="009D7F98" w14:paraId="49631B2A" w14:textId="77777777" w:rsidTr="00F44882">
        <w:tc>
          <w:tcPr>
            <w:tcW w:w="4672" w:type="dxa"/>
          </w:tcPr>
          <w:p w14:paraId="3D3AE692" w14:textId="77777777" w:rsidR="009D7F98" w:rsidRDefault="009D7F98" w:rsidP="00F44882">
            <w:r>
              <w:t>Ожидаемый результат</w:t>
            </w:r>
          </w:p>
        </w:tc>
        <w:tc>
          <w:tcPr>
            <w:tcW w:w="4673" w:type="dxa"/>
          </w:tcPr>
          <w:p w14:paraId="17AC55C5" w14:textId="052A42E7" w:rsidR="009D7F98" w:rsidRPr="004E6AA2" w:rsidRDefault="009D7F98" w:rsidP="004E6AA2">
            <w:r>
              <w:t xml:space="preserve">После нажатия на кнопку «Зарегистрироваться» Появляется сообщение об </w:t>
            </w:r>
            <w:r w:rsidR="004E6AA2">
              <w:t>ошибке, что не заполнено поле «Подтверждение пароля».</w:t>
            </w:r>
          </w:p>
        </w:tc>
      </w:tr>
      <w:tr w:rsidR="009D7F98" w14:paraId="5DFF08DB" w14:textId="77777777" w:rsidTr="00F44882">
        <w:tc>
          <w:tcPr>
            <w:tcW w:w="4672" w:type="dxa"/>
          </w:tcPr>
          <w:p w14:paraId="7A1607BA" w14:textId="77777777" w:rsidR="009D7F98" w:rsidRDefault="009D7F98" w:rsidP="00F44882">
            <w:r>
              <w:t>Фактический результат</w:t>
            </w:r>
          </w:p>
        </w:tc>
        <w:tc>
          <w:tcPr>
            <w:tcW w:w="4673" w:type="dxa"/>
          </w:tcPr>
          <w:p w14:paraId="3A3352DF" w14:textId="3225EAEA" w:rsidR="009D7F98" w:rsidRDefault="009D7F98" w:rsidP="00F44882">
            <w:r>
              <w:t xml:space="preserve">Появляется окно с сообщением об </w:t>
            </w:r>
            <w:r w:rsidR="004E6AA2">
              <w:t>ошибке, что не заполнено поле «Подтверждение пароля».</w:t>
            </w:r>
          </w:p>
        </w:tc>
      </w:tr>
      <w:tr w:rsidR="009D7F98" w14:paraId="5D97C5A3" w14:textId="77777777" w:rsidTr="00F44882">
        <w:tc>
          <w:tcPr>
            <w:tcW w:w="4672" w:type="dxa"/>
          </w:tcPr>
          <w:p w14:paraId="1C039D37" w14:textId="77777777" w:rsidR="009D7F98" w:rsidRDefault="009D7F98" w:rsidP="00F44882">
            <w:r>
              <w:t>Предпосылки</w:t>
            </w:r>
          </w:p>
        </w:tc>
        <w:tc>
          <w:tcPr>
            <w:tcW w:w="4673" w:type="dxa"/>
          </w:tcPr>
          <w:p w14:paraId="51B310C9" w14:textId="77777777" w:rsidR="009D7F98" w:rsidRDefault="009D7F98" w:rsidP="00F44882">
            <w:r>
              <w:t>-</w:t>
            </w:r>
          </w:p>
        </w:tc>
      </w:tr>
      <w:tr w:rsidR="009D7F98" w14:paraId="0E928F2E" w14:textId="77777777" w:rsidTr="00F44882">
        <w:tc>
          <w:tcPr>
            <w:tcW w:w="4672" w:type="dxa"/>
          </w:tcPr>
          <w:p w14:paraId="2285D728" w14:textId="77777777" w:rsidR="009D7F98" w:rsidRDefault="009D7F98" w:rsidP="00F44882">
            <w:r>
              <w:t>Постусловия</w:t>
            </w:r>
          </w:p>
        </w:tc>
        <w:tc>
          <w:tcPr>
            <w:tcW w:w="4673" w:type="dxa"/>
          </w:tcPr>
          <w:p w14:paraId="039BE450" w14:textId="77777777" w:rsidR="009D7F98" w:rsidRDefault="009D7F98" w:rsidP="00F44882">
            <w:r>
              <w:t>-</w:t>
            </w:r>
          </w:p>
        </w:tc>
      </w:tr>
      <w:tr w:rsidR="009D7F98" w14:paraId="20A81F17" w14:textId="77777777" w:rsidTr="00F44882">
        <w:tc>
          <w:tcPr>
            <w:tcW w:w="4672" w:type="dxa"/>
          </w:tcPr>
          <w:p w14:paraId="278BA171" w14:textId="77777777" w:rsidR="009D7F98" w:rsidRDefault="009D7F98" w:rsidP="00F44882">
            <w:r>
              <w:t>Статус</w:t>
            </w:r>
          </w:p>
        </w:tc>
        <w:tc>
          <w:tcPr>
            <w:tcW w:w="4673" w:type="dxa"/>
          </w:tcPr>
          <w:p w14:paraId="32BD3BB3" w14:textId="77777777" w:rsidR="009D7F98" w:rsidRPr="009D7F98" w:rsidRDefault="009D7F98" w:rsidP="00F4488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9D7F98" w14:paraId="3D06AFA8" w14:textId="77777777" w:rsidTr="00F44882">
        <w:tc>
          <w:tcPr>
            <w:tcW w:w="4672" w:type="dxa"/>
          </w:tcPr>
          <w:p w14:paraId="6CBD7FC2" w14:textId="77777777" w:rsidR="009D7F98" w:rsidRDefault="009D7F98" w:rsidP="00F44882">
            <w:r>
              <w:t>Комментарии</w:t>
            </w:r>
          </w:p>
        </w:tc>
        <w:tc>
          <w:tcPr>
            <w:tcW w:w="4673" w:type="dxa"/>
          </w:tcPr>
          <w:p w14:paraId="3CDB1D7A" w14:textId="77777777" w:rsidR="009D7F98" w:rsidRPr="009D7F98" w:rsidRDefault="009D7F98" w:rsidP="00F4488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673E077B" w14:textId="73B1E175" w:rsidR="009D7F98" w:rsidRDefault="009D7F98" w:rsidP="009D7F9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AA2" w14:paraId="4BCA21A3" w14:textId="77777777" w:rsidTr="00F44882">
        <w:tc>
          <w:tcPr>
            <w:tcW w:w="4672" w:type="dxa"/>
          </w:tcPr>
          <w:p w14:paraId="70BEB789" w14:textId="77777777" w:rsidR="004E6AA2" w:rsidRDefault="004E6AA2" w:rsidP="00F44882">
            <w:r>
              <w:t>№</w:t>
            </w:r>
          </w:p>
        </w:tc>
        <w:tc>
          <w:tcPr>
            <w:tcW w:w="4673" w:type="dxa"/>
          </w:tcPr>
          <w:p w14:paraId="5F93FFD3" w14:textId="76A5D5F6" w:rsidR="004E6AA2" w:rsidRDefault="004E6AA2" w:rsidP="00F44882">
            <w:r>
              <w:t>3</w:t>
            </w:r>
          </w:p>
        </w:tc>
      </w:tr>
      <w:tr w:rsidR="004E6AA2" w14:paraId="55E5E5B0" w14:textId="77777777" w:rsidTr="00F44882">
        <w:tc>
          <w:tcPr>
            <w:tcW w:w="4672" w:type="dxa"/>
          </w:tcPr>
          <w:p w14:paraId="247937D8" w14:textId="77777777" w:rsidR="004E6AA2" w:rsidRDefault="004E6AA2" w:rsidP="00F44882">
            <w:r>
              <w:t>Приоритет теста</w:t>
            </w:r>
          </w:p>
        </w:tc>
        <w:tc>
          <w:tcPr>
            <w:tcW w:w="4673" w:type="dxa"/>
          </w:tcPr>
          <w:p w14:paraId="596013D6" w14:textId="77777777" w:rsidR="004E6AA2" w:rsidRPr="009D7F98" w:rsidRDefault="004E6AA2" w:rsidP="00F44882">
            <w:r>
              <w:t>Высокий</w:t>
            </w:r>
          </w:p>
        </w:tc>
      </w:tr>
      <w:tr w:rsidR="004E6AA2" w14:paraId="6601A437" w14:textId="77777777" w:rsidTr="00F44882">
        <w:tc>
          <w:tcPr>
            <w:tcW w:w="4672" w:type="dxa"/>
          </w:tcPr>
          <w:p w14:paraId="6FA96ED2" w14:textId="77777777" w:rsidR="004E6AA2" w:rsidRDefault="004E6AA2" w:rsidP="00F44882">
            <w:r>
              <w:t>Название теста</w:t>
            </w:r>
          </w:p>
        </w:tc>
        <w:tc>
          <w:tcPr>
            <w:tcW w:w="4673" w:type="dxa"/>
          </w:tcPr>
          <w:p w14:paraId="520D5EFB" w14:textId="6AB10501" w:rsidR="004E6AA2" w:rsidRDefault="004E6AA2" w:rsidP="004E6AA2">
            <w:r>
              <w:t>Тестирование проверки значения в поле «</w:t>
            </w:r>
            <w:r>
              <w:t>Логин</w:t>
            </w:r>
            <w:r>
              <w:t>»</w:t>
            </w:r>
          </w:p>
        </w:tc>
      </w:tr>
      <w:tr w:rsidR="004E6AA2" w14:paraId="6297D293" w14:textId="77777777" w:rsidTr="00F44882">
        <w:tc>
          <w:tcPr>
            <w:tcW w:w="4672" w:type="dxa"/>
          </w:tcPr>
          <w:p w14:paraId="6805B46F" w14:textId="77777777" w:rsidR="004E6AA2" w:rsidRDefault="004E6AA2" w:rsidP="00F44882">
            <w:r>
              <w:t>Шаги тестирования</w:t>
            </w:r>
          </w:p>
        </w:tc>
        <w:tc>
          <w:tcPr>
            <w:tcW w:w="4673" w:type="dxa"/>
          </w:tcPr>
          <w:p w14:paraId="3DE7FA17" w14:textId="77777777" w:rsidR="004E6AA2" w:rsidRDefault="004E6AA2" w:rsidP="004E6AA2">
            <w:pPr>
              <w:pStyle w:val="a8"/>
              <w:numPr>
                <w:ilvl w:val="0"/>
                <w:numId w:val="25"/>
              </w:numPr>
            </w:pPr>
            <w:r>
              <w:t>Открыть окно регистрации;</w:t>
            </w:r>
          </w:p>
          <w:p w14:paraId="07721030" w14:textId="2B682C82" w:rsidR="004E6AA2" w:rsidRPr="009D7F98" w:rsidRDefault="004E6AA2" w:rsidP="004E6AA2">
            <w:pPr>
              <w:pStyle w:val="a8"/>
              <w:numPr>
                <w:ilvl w:val="0"/>
                <w:numId w:val="25"/>
              </w:numPr>
            </w:pPr>
            <w:r>
              <w:t>Ввести данные тестирования в поля: Пароль,</w:t>
            </w:r>
            <w:r>
              <w:t xml:space="preserve"> Подтверждение пароля,</w:t>
            </w:r>
            <w:r>
              <w:t xml:space="preserve"> </w:t>
            </w:r>
            <w:r>
              <w:rPr>
                <w:lang w:val="en-US"/>
              </w:rPr>
              <w:t>Email</w:t>
            </w:r>
            <w:r w:rsidRPr="009D7F98">
              <w:t>.</w:t>
            </w:r>
          </w:p>
          <w:p w14:paraId="3DE3AE05" w14:textId="77777777" w:rsidR="004E6AA2" w:rsidRDefault="004E6AA2" w:rsidP="004E6AA2">
            <w:pPr>
              <w:pStyle w:val="a8"/>
              <w:numPr>
                <w:ilvl w:val="0"/>
                <w:numId w:val="25"/>
              </w:numPr>
            </w:pPr>
            <w:r>
              <w:t>Нажать на кнопку «Зарегистрироваться»</w:t>
            </w:r>
          </w:p>
        </w:tc>
      </w:tr>
      <w:tr w:rsidR="004E6AA2" w14:paraId="3E523E3F" w14:textId="77777777" w:rsidTr="00F44882">
        <w:tc>
          <w:tcPr>
            <w:tcW w:w="4672" w:type="dxa"/>
          </w:tcPr>
          <w:p w14:paraId="75764CA8" w14:textId="77777777" w:rsidR="004E6AA2" w:rsidRDefault="004E6AA2" w:rsidP="00F44882">
            <w:r>
              <w:t>Данные тестирования</w:t>
            </w:r>
          </w:p>
        </w:tc>
        <w:tc>
          <w:tcPr>
            <w:tcW w:w="4673" w:type="dxa"/>
          </w:tcPr>
          <w:p w14:paraId="34C6CB44" w14:textId="77777777" w:rsidR="004E6AA2" w:rsidRDefault="004E6AA2" w:rsidP="00F44882">
            <w:r>
              <w:t xml:space="preserve">Пароль = </w:t>
            </w:r>
            <w:r>
              <w:rPr>
                <w:lang w:val="en-US"/>
              </w:rPr>
              <w:t>Test</w:t>
            </w:r>
            <w:r w:rsidRPr="004E6AA2">
              <w:t>;</w:t>
            </w:r>
          </w:p>
          <w:p w14:paraId="32932628" w14:textId="77777777" w:rsidR="004E6AA2" w:rsidRDefault="004E6AA2" w:rsidP="00F44882">
            <w:r>
              <w:t xml:space="preserve">Подтверждение пароля = </w:t>
            </w:r>
            <w:r>
              <w:rPr>
                <w:lang w:val="en-US"/>
              </w:rPr>
              <w:t>Test</w:t>
            </w:r>
            <w:r>
              <w:t>;</w:t>
            </w:r>
          </w:p>
          <w:p w14:paraId="6577C1CA" w14:textId="61BD347A" w:rsidR="004E6AA2" w:rsidRPr="004E6AA2" w:rsidRDefault="004E6AA2" w:rsidP="00F44882">
            <w:r>
              <w:rPr>
                <w:lang w:val="en-US"/>
              </w:rPr>
              <w:t>Email</w:t>
            </w:r>
            <w:r w:rsidRPr="004E6AA2">
              <w:t xml:space="preserve"> = </w:t>
            </w:r>
            <w:r>
              <w:rPr>
                <w:lang w:val="en-US"/>
              </w:rPr>
              <w:t>Test</w:t>
            </w:r>
          </w:p>
        </w:tc>
      </w:tr>
      <w:tr w:rsidR="004E6AA2" w14:paraId="74DC662F" w14:textId="77777777" w:rsidTr="00F44882">
        <w:tc>
          <w:tcPr>
            <w:tcW w:w="4672" w:type="dxa"/>
          </w:tcPr>
          <w:p w14:paraId="742AC4E2" w14:textId="77777777" w:rsidR="004E6AA2" w:rsidRDefault="004E6AA2" w:rsidP="00F44882">
            <w:r>
              <w:t>Ожидаемый результат</w:t>
            </w:r>
          </w:p>
        </w:tc>
        <w:tc>
          <w:tcPr>
            <w:tcW w:w="4673" w:type="dxa"/>
          </w:tcPr>
          <w:p w14:paraId="27D015AD" w14:textId="67543120" w:rsidR="004E6AA2" w:rsidRPr="004E6AA2" w:rsidRDefault="004E6AA2" w:rsidP="004E6AA2">
            <w:r>
              <w:t>После нажатия на кнопку «Зарегистрироваться» Появляется сообщение об ошибке, что не заполнено поле «</w:t>
            </w:r>
            <w:r>
              <w:t>Логин</w:t>
            </w:r>
            <w:r>
              <w:t>».</w:t>
            </w:r>
          </w:p>
        </w:tc>
      </w:tr>
      <w:tr w:rsidR="004E6AA2" w14:paraId="439C3DB9" w14:textId="77777777" w:rsidTr="00F44882">
        <w:tc>
          <w:tcPr>
            <w:tcW w:w="4672" w:type="dxa"/>
          </w:tcPr>
          <w:p w14:paraId="46491F32" w14:textId="77777777" w:rsidR="004E6AA2" w:rsidRDefault="004E6AA2" w:rsidP="00F44882">
            <w:r>
              <w:t>Фактический результат</w:t>
            </w:r>
          </w:p>
        </w:tc>
        <w:tc>
          <w:tcPr>
            <w:tcW w:w="4673" w:type="dxa"/>
          </w:tcPr>
          <w:p w14:paraId="7E3EA065" w14:textId="346D9F3D" w:rsidR="004E6AA2" w:rsidRDefault="004E6AA2" w:rsidP="004E6AA2">
            <w:r>
              <w:t>Появляется окно с сообщением об ошибке, что не заполнено поле «</w:t>
            </w:r>
            <w:r>
              <w:t>Логин</w:t>
            </w:r>
            <w:r>
              <w:t>».</w:t>
            </w:r>
          </w:p>
        </w:tc>
      </w:tr>
      <w:tr w:rsidR="004E6AA2" w14:paraId="1437A7DE" w14:textId="77777777" w:rsidTr="00F44882">
        <w:tc>
          <w:tcPr>
            <w:tcW w:w="4672" w:type="dxa"/>
          </w:tcPr>
          <w:p w14:paraId="5BF8C5EF" w14:textId="77777777" w:rsidR="004E6AA2" w:rsidRDefault="004E6AA2" w:rsidP="00F44882">
            <w:r>
              <w:t>Предпосылки</w:t>
            </w:r>
          </w:p>
        </w:tc>
        <w:tc>
          <w:tcPr>
            <w:tcW w:w="4673" w:type="dxa"/>
          </w:tcPr>
          <w:p w14:paraId="71CE58F5" w14:textId="77777777" w:rsidR="004E6AA2" w:rsidRDefault="004E6AA2" w:rsidP="00F44882">
            <w:r>
              <w:t>-</w:t>
            </w:r>
          </w:p>
        </w:tc>
      </w:tr>
      <w:tr w:rsidR="004E6AA2" w14:paraId="4BE3C5A8" w14:textId="77777777" w:rsidTr="00F44882">
        <w:tc>
          <w:tcPr>
            <w:tcW w:w="4672" w:type="dxa"/>
          </w:tcPr>
          <w:p w14:paraId="362FA2AD" w14:textId="77777777" w:rsidR="004E6AA2" w:rsidRDefault="004E6AA2" w:rsidP="00F44882">
            <w:r>
              <w:t>Постусловия</w:t>
            </w:r>
          </w:p>
        </w:tc>
        <w:tc>
          <w:tcPr>
            <w:tcW w:w="4673" w:type="dxa"/>
          </w:tcPr>
          <w:p w14:paraId="5C809512" w14:textId="77777777" w:rsidR="004E6AA2" w:rsidRDefault="004E6AA2" w:rsidP="00F44882">
            <w:r>
              <w:t>-</w:t>
            </w:r>
          </w:p>
        </w:tc>
      </w:tr>
      <w:tr w:rsidR="004E6AA2" w14:paraId="509BE844" w14:textId="77777777" w:rsidTr="00F44882">
        <w:tc>
          <w:tcPr>
            <w:tcW w:w="4672" w:type="dxa"/>
          </w:tcPr>
          <w:p w14:paraId="7C228A01" w14:textId="77777777" w:rsidR="004E6AA2" w:rsidRDefault="004E6AA2" w:rsidP="00F44882">
            <w:r>
              <w:t>Статус</w:t>
            </w:r>
          </w:p>
        </w:tc>
        <w:tc>
          <w:tcPr>
            <w:tcW w:w="4673" w:type="dxa"/>
          </w:tcPr>
          <w:p w14:paraId="54154F9C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4E6AA2" w14:paraId="3AE248F7" w14:textId="77777777" w:rsidTr="00F44882">
        <w:tc>
          <w:tcPr>
            <w:tcW w:w="4672" w:type="dxa"/>
          </w:tcPr>
          <w:p w14:paraId="082A5551" w14:textId="77777777" w:rsidR="004E6AA2" w:rsidRDefault="004E6AA2" w:rsidP="00F44882">
            <w:r>
              <w:t>Комментарии</w:t>
            </w:r>
          </w:p>
        </w:tc>
        <w:tc>
          <w:tcPr>
            <w:tcW w:w="4673" w:type="dxa"/>
          </w:tcPr>
          <w:p w14:paraId="5B17CB62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A2331AB" w14:textId="67146165" w:rsidR="004E6AA2" w:rsidRDefault="004E6AA2" w:rsidP="009D7F9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AA2" w14:paraId="535CAC4E" w14:textId="77777777" w:rsidTr="00F44882">
        <w:tc>
          <w:tcPr>
            <w:tcW w:w="4672" w:type="dxa"/>
          </w:tcPr>
          <w:p w14:paraId="772572FF" w14:textId="77777777" w:rsidR="004E6AA2" w:rsidRDefault="004E6AA2" w:rsidP="00F44882">
            <w:r>
              <w:t>№</w:t>
            </w:r>
          </w:p>
        </w:tc>
        <w:tc>
          <w:tcPr>
            <w:tcW w:w="4673" w:type="dxa"/>
          </w:tcPr>
          <w:p w14:paraId="72B98CD5" w14:textId="0ECCCEE4" w:rsidR="004E6AA2" w:rsidRDefault="004E6AA2" w:rsidP="00F44882">
            <w:r>
              <w:t>4</w:t>
            </w:r>
          </w:p>
        </w:tc>
      </w:tr>
      <w:tr w:rsidR="004E6AA2" w14:paraId="2C7CE998" w14:textId="77777777" w:rsidTr="00F44882">
        <w:tc>
          <w:tcPr>
            <w:tcW w:w="4672" w:type="dxa"/>
          </w:tcPr>
          <w:p w14:paraId="254B1FF4" w14:textId="77777777" w:rsidR="004E6AA2" w:rsidRDefault="004E6AA2" w:rsidP="00F44882">
            <w:r>
              <w:t>Приоритет теста</w:t>
            </w:r>
          </w:p>
        </w:tc>
        <w:tc>
          <w:tcPr>
            <w:tcW w:w="4673" w:type="dxa"/>
          </w:tcPr>
          <w:p w14:paraId="4E159188" w14:textId="77777777" w:rsidR="004E6AA2" w:rsidRPr="009D7F98" w:rsidRDefault="004E6AA2" w:rsidP="00F44882">
            <w:r>
              <w:t>Высокий</w:t>
            </w:r>
          </w:p>
        </w:tc>
      </w:tr>
      <w:tr w:rsidR="004E6AA2" w14:paraId="6559A07A" w14:textId="77777777" w:rsidTr="00F44882">
        <w:tc>
          <w:tcPr>
            <w:tcW w:w="4672" w:type="dxa"/>
          </w:tcPr>
          <w:p w14:paraId="4F1A483B" w14:textId="77777777" w:rsidR="004E6AA2" w:rsidRDefault="004E6AA2" w:rsidP="00F44882">
            <w:r>
              <w:t>Название теста</w:t>
            </w:r>
          </w:p>
        </w:tc>
        <w:tc>
          <w:tcPr>
            <w:tcW w:w="4673" w:type="dxa"/>
          </w:tcPr>
          <w:p w14:paraId="3E51DB5F" w14:textId="06BEF3F2" w:rsidR="004E6AA2" w:rsidRDefault="004E6AA2" w:rsidP="004E6AA2">
            <w:r>
              <w:t xml:space="preserve">Тестирование одновременной </w:t>
            </w:r>
            <w:r>
              <w:t xml:space="preserve">проверки </w:t>
            </w:r>
            <w:r>
              <w:t>значений в полях</w:t>
            </w:r>
            <w:r>
              <w:t xml:space="preserve"> «Логин»</w:t>
            </w:r>
            <w:r>
              <w:t xml:space="preserve"> и «Пароль»</w:t>
            </w:r>
          </w:p>
        </w:tc>
      </w:tr>
      <w:tr w:rsidR="004E6AA2" w14:paraId="61FD2468" w14:textId="77777777" w:rsidTr="00F44882">
        <w:tc>
          <w:tcPr>
            <w:tcW w:w="4672" w:type="dxa"/>
          </w:tcPr>
          <w:p w14:paraId="3A6E67C6" w14:textId="77777777" w:rsidR="004E6AA2" w:rsidRDefault="004E6AA2" w:rsidP="00F44882">
            <w:r>
              <w:t>Шаги тестирования</w:t>
            </w:r>
          </w:p>
        </w:tc>
        <w:tc>
          <w:tcPr>
            <w:tcW w:w="4673" w:type="dxa"/>
          </w:tcPr>
          <w:p w14:paraId="388FEFA5" w14:textId="77777777" w:rsidR="004E6AA2" w:rsidRDefault="004E6AA2" w:rsidP="004E6AA2">
            <w:pPr>
              <w:pStyle w:val="a8"/>
              <w:numPr>
                <w:ilvl w:val="0"/>
                <w:numId w:val="26"/>
              </w:numPr>
            </w:pPr>
            <w:r>
              <w:t>Открыть окно регистрации;</w:t>
            </w:r>
          </w:p>
          <w:p w14:paraId="04E9692F" w14:textId="72411037" w:rsidR="004E6AA2" w:rsidRPr="009D7F98" w:rsidRDefault="004E6AA2" w:rsidP="004E6AA2">
            <w:pPr>
              <w:pStyle w:val="a8"/>
              <w:numPr>
                <w:ilvl w:val="0"/>
                <w:numId w:val="26"/>
              </w:numPr>
            </w:pPr>
            <w:r>
              <w:t xml:space="preserve">Ввести данные тестирования в поля: Подтверждение пароля, </w:t>
            </w:r>
            <w:r>
              <w:rPr>
                <w:lang w:val="en-US"/>
              </w:rPr>
              <w:t>Email</w:t>
            </w:r>
            <w:r w:rsidRPr="009D7F98">
              <w:t>.</w:t>
            </w:r>
          </w:p>
          <w:p w14:paraId="0974D431" w14:textId="77777777" w:rsidR="004E6AA2" w:rsidRDefault="004E6AA2" w:rsidP="004E6AA2">
            <w:pPr>
              <w:pStyle w:val="a8"/>
              <w:numPr>
                <w:ilvl w:val="0"/>
                <w:numId w:val="26"/>
              </w:numPr>
            </w:pPr>
            <w:r>
              <w:t>Нажать на кнопку «Зарегистрироваться»</w:t>
            </w:r>
          </w:p>
        </w:tc>
      </w:tr>
      <w:tr w:rsidR="004E6AA2" w14:paraId="72B1ED46" w14:textId="77777777" w:rsidTr="00F44882">
        <w:tc>
          <w:tcPr>
            <w:tcW w:w="4672" w:type="dxa"/>
          </w:tcPr>
          <w:p w14:paraId="476A83FF" w14:textId="77777777" w:rsidR="004E6AA2" w:rsidRDefault="004E6AA2" w:rsidP="00F44882">
            <w:r>
              <w:t>Данные тестирования</w:t>
            </w:r>
          </w:p>
        </w:tc>
        <w:tc>
          <w:tcPr>
            <w:tcW w:w="4673" w:type="dxa"/>
          </w:tcPr>
          <w:p w14:paraId="72A096B7" w14:textId="77777777" w:rsidR="004E6AA2" w:rsidRDefault="004E6AA2" w:rsidP="00F44882">
            <w:pPr>
              <w:rPr>
                <w:lang w:val="en-US"/>
              </w:rPr>
            </w:pPr>
            <w:r>
              <w:t xml:space="preserve">Подтверждение пароля = </w:t>
            </w:r>
            <w:r>
              <w:rPr>
                <w:lang w:val="en-US"/>
              </w:rPr>
              <w:t>Test;</w:t>
            </w:r>
          </w:p>
          <w:p w14:paraId="15C2F15B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Email = Test</w:t>
            </w:r>
          </w:p>
        </w:tc>
      </w:tr>
      <w:tr w:rsidR="004E6AA2" w14:paraId="30156FA3" w14:textId="77777777" w:rsidTr="00F44882">
        <w:tc>
          <w:tcPr>
            <w:tcW w:w="4672" w:type="dxa"/>
          </w:tcPr>
          <w:p w14:paraId="2EE87FA1" w14:textId="77777777" w:rsidR="004E6AA2" w:rsidRDefault="004E6AA2" w:rsidP="00F44882">
            <w:r>
              <w:t>Ожидаемый результат</w:t>
            </w:r>
          </w:p>
        </w:tc>
        <w:tc>
          <w:tcPr>
            <w:tcW w:w="4673" w:type="dxa"/>
          </w:tcPr>
          <w:p w14:paraId="28751E3A" w14:textId="4C60128D" w:rsidR="004E6AA2" w:rsidRDefault="004E6AA2" w:rsidP="004E6AA2">
            <w:r>
              <w:t xml:space="preserve">После нажатия на кнопку «Зарегистрироваться» Появляется сообщение об </w:t>
            </w:r>
            <w:r>
              <w:t>ошибке, что не указаны поля «Логин» и «Пароль»</w:t>
            </w:r>
          </w:p>
        </w:tc>
      </w:tr>
      <w:tr w:rsidR="004E6AA2" w14:paraId="4AC824B4" w14:textId="77777777" w:rsidTr="00F44882">
        <w:tc>
          <w:tcPr>
            <w:tcW w:w="4672" w:type="dxa"/>
          </w:tcPr>
          <w:p w14:paraId="41688E84" w14:textId="77777777" w:rsidR="004E6AA2" w:rsidRDefault="004E6AA2" w:rsidP="00F44882">
            <w:r>
              <w:t>Фактический результат</w:t>
            </w:r>
          </w:p>
        </w:tc>
        <w:tc>
          <w:tcPr>
            <w:tcW w:w="4673" w:type="dxa"/>
          </w:tcPr>
          <w:p w14:paraId="633030AC" w14:textId="36A619D6" w:rsidR="004E6AA2" w:rsidRDefault="004E6AA2" w:rsidP="00F44882">
            <w:r>
              <w:t>Появляется окно с сообщением об ошибке, что не указаны поля «Логин» и «Пароль»</w:t>
            </w:r>
          </w:p>
        </w:tc>
      </w:tr>
      <w:tr w:rsidR="004E6AA2" w14:paraId="72549C72" w14:textId="77777777" w:rsidTr="00F44882">
        <w:tc>
          <w:tcPr>
            <w:tcW w:w="4672" w:type="dxa"/>
          </w:tcPr>
          <w:p w14:paraId="7B34EEA5" w14:textId="77777777" w:rsidR="004E6AA2" w:rsidRDefault="004E6AA2" w:rsidP="00F44882">
            <w:r>
              <w:t>Предпосылки</w:t>
            </w:r>
          </w:p>
        </w:tc>
        <w:tc>
          <w:tcPr>
            <w:tcW w:w="4673" w:type="dxa"/>
          </w:tcPr>
          <w:p w14:paraId="38B4274E" w14:textId="77777777" w:rsidR="004E6AA2" w:rsidRDefault="004E6AA2" w:rsidP="00F44882">
            <w:r>
              <w:t>-</w:t>
            </w:r>
          </w:p>
        </w:tc>
      </w:tr>
      <w:tr w:rsidR="004E6AA2" w14:paraId="6F178A90" w14:textId="77777777" w:rsidTr="00F44882">
        <w:tc>
          <w:tcPr>
            <w:tcW w:w="4672" w:type="dxa"/>
          </w:tcPr>
          <w:p w14:paraId="3302BBB3" w14:textId="77777777" w:rsidR="004E6AA2" w:rsidRDefault="004E6AA2" w:rsidP="00F44882">
            <w:r>
              <w:t>Постусловия</w:t>
            </w:r>
          </w:p>
        </w:tc>
        <w:tc>
          <w:tcPr>
            <w:tcW w:w="4673" w:type="dxa"/>
          </w:tcPr>
          <w:p w14:paraId="0AE7864A" w14:textId="77777777" w:rsidR="004E6AA2" w:rsidRDefault="004E6AA2" w:rsidP="00F44882">
            <w:r>
              <w:t>-</w:t>
            </w:r>
          </w:p>
        </w:tc>
      </w:tr>
      <w:tr w:rsidR="004E6AA2" w14:paraId="7CF1769D" w14:textId="77777777" w:rsidTr="00F44882">
        <w:tc>
          <w:tcPr>
            <w:tcW w:w="4672" w:type="dxa"/>
          </w:tcPr>
          <w:p w14:paraId="752BB3AA" w14:textId="77777777" w:rsidR="004E6AA2" w:rsidRDefault="004E6AA2" w:rsidP="00F44882">
            <w:r>
              <w:t>Статус</w:t>
            </w:r>
          </w:p>
        </w:tc>
        <w:tc>
          <w:tcPr>
            <w:tcW w:w="4673" w:type="dxa"/>
          </w:tcPr>
          <w:p w14:paraId="28987C9E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4E6AA2" w14:paraId="4D541656" w14:textId="77777777" w:rsidTr="00F44882">
        <w:tc>
          <w:tcPr>
            <w:tcW w:w="4672" w:type="dxa"/>
          </w:tcPr>
          <w:p w14:paraId="56604E3C" w14:textId="77777777" w:rsidR="004E6AA2" w:rsidRDefault="004E6AA2" w:rsidP="00F44882">
            <w:r>
              <w:t>Комментарии</w:t>
            </w:r>
          </w:p>
        </w:tc>
        <w:tc>
          <w:tcPr>
            <w:tcW w:w="4673" w:type="dxa"/>
          </w:tcPr>
          <w:p w14:paraId="47A62E89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13E945BF" w14:textId="1D39F412" w:rsidR="004E6AA2" w:rsidRDefault="004E6AA2" w:rsidP="009D7F9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AA2" w14:paraId="66F9219B" w14:textId="77777777" w:rsidTr="00F44882">
        <w:tc>
          <w:tcPr>
            <w:tcW w:w="4672" w:type="dxa"/>
          </w:tcPr>
          <w:p w14:paraId="5F8EA6D8" w14:textId="77777777" w:rsidR="004E6AA2" w:rsidRDefault="004E6AA2" w:rsidP="00F44882">
            <w:r>
              <w:t>№</w:t>
            </w:r>
          </w:p>
        </w:tc>
        <w:tc>
          <w:tcPr>
            <w:tcW w:w="4673" w:type="dxa"/>
          </w:tcPr>
          <w:p w14:paraId="7EA3A4E0" w14:textId="323ABCA9" w:rsidR="004E6AA2" w:rsidRDefault="004E6AA2" w:rsidP="00F44882">
            <w:r>
              <w:t>5</w:t>
            </w:r>
          </w:p>
        </w:tc>
      </w:tr>
      <w:tr w:rsidR="004E6AA2" w14:paraId="1522D0AE" w14:textId="77777777" w:rsidTr="00F44882">
        <w:tc>
          <w:tcPr>
            <w:tcW w:w="4672" w:type="dxa"/>
          </w:tcPr>
          <w:p w14:paraId="7E8B1770" w14:textId="77777777" w:rsidR="004E6AA2" w:rsidRDefault="004E6AA2" w:rsidP="00F44882">
            <w:r>
              <w:t>Приоритет теста</w:t>
            </w:r>
          </w:p>
        </w:tc>
        <w:tc>
          <w:tcPr>
            <w:tcW w:w="4673" w:type="dxa"/>
          </w:tcPr>
          <w:p w14:paraId="390F259D" w14:textId="77777777" w:rsidR="004E6AA2" w:rsidRPr="009D7F98" w:rsidRDefault="004E6AA2" w:rsidP="00F44882">
            <w:r>
              <w:t>Высокий</w:t>
            </w:r>
          </w:p>
        </w:tc>
      </w:tr>
      <w:tr w:rsidR="004E6AA2" w14:paraId="3AAD51CE" w14:textId="77777777" w:rsidTr="00F44882">
        <w:tc>
          <w:tcPr>
            <w:tcW w:w="4672" w:type="dxa"/>
          </w:tcPr>
          <w:p w14:paraId="73AC521D" w14:textId="77777777" w:rsidR="004E6AA2" w:rsidRDefault="004E6AA2" w:rsidP="00F44882">
            <w:r>
              <w:t>Название теста</w:t>
            </w:r>
          </w:p>
        </w:tc>
        <w:tc>
          <w:tcPr>
            <w:tcW w:w="4673" w:type="dxa"/>
          </w:tcPr>
          <w:p w14:paraId="34D71780" w14:textId="1C2C3F52" w:rsidR="004E6AA2" w:rsidRPr="004E6AA2" w:rsidRDefault="004E6AA2" w:rsidP="004E6AA2">
            <w:r>
              <w:t>Тестирование</w:t>
            </w:r>
            <w:r>
              <w:t xml:space="preserve"> проверки пароля и его подтверждения</w:t>
            </w:r>
          </w:p>
        </w:tc>
      </w:tr>
      <w:tr w:rsidR="004E6AA2" w14:paraId="7383682E" w14:textId="77777777" w:rsidTr="00F44882">
        <w:tc>
          <w:tcPr>
            <w:tcW w:w="4672" w:type="dxa"/>
          </w:tcPr>
          <w:p w14:paraId="2628308B" w14:textId="77777777" w:rsidR="004E6AA2" w:rsidRDefault="004E6AA2" w:rsidP="004E6AA2">
            <w:r>
              <w:t>Шаги тестирования</w:t>
            </w:r>
          </w:p>
        </w:tc>
        <w:tc>
          <w:tcPr>
            <w:tcW w:w="4673" w:type="dxa"/>
          </w:tcPr>
          <w:p w14:paraId="71D6DC47" w14:textId="77777777" w:rsidR="004E6AA2" w:rsidRDefault="004E6AA2" w:rsidP="004E6AA2">
            <w:pPr>
              <w:pStyle w:val="a8"/>
              <w:numPr>
                <w:ilvl w:val="0"/>
                <w:numId w:val="23"/>
              </w:numPr>
            </w:pPr>
            <w:r>
              <w:t>Открыть окно регистрации;</w:t>
            </w:r>
          </w:p>
          <w:p w14:paraId="5ACD7F96" w14:textId="77777777" w:rsidR="004E6AA2" w:rsidRPr="009D7F98" w:rsidRDefault="004E6AA2" w:rsidP="004E6AA2">
            <w:pPr>
              <w:pStyle w:val="a8"/>
              <w:numPr>
                <w:ilvl w:val="0"/>
                <w:numId w:val="23"/>
              </w:numPr>
            </w:pPr>
            <w:r>
              <w:t xml:space="preserve">Ввести данные тестирования в поля: Логин, Пароль, Подтверждение пароля, </w:t>
            </w:r>
            <w:r>
              <w:rPr>
                <w:lang w:val="en-US"/>
              </w:rPr>
              <w:t>Email</w:t>
            </w:r>
            <w:r w:rsidRPr="009D7F98">
              <w:t>.</w:t>
            </w:r>
          </w:p>
          <w:p w14:paraId="7A358D87" w14:textId="18A477A2" w:rsidR="004E6AA2" w:rsidRDefault="004E6AA2" w:rsidP="004E6AA2">
            <w:pPr>
              <w:pStyle w:val="a8"/>
              <w:numPr>
                <w:ilvl w:val="0"/>
                <w:numId w:val="27"/>
              </w:numPr>
            </w:pPr>
            <w:r>
              <w:t>Нажать на кнопку «Зарегистрироваться»</w:t>
            </w:r>
          </w:p>
        </w:tc>
      </w:tr>
      <w:tr w:rsidR="004E6AA2" w14:paraId="2B832705" w14:textId="77777777" w:rsidTr="00F44882">
        <w:tc>
          <w:tcPr>
            <w:tcW w:w="4672" w:type="dxa"/>
          </w:tcPr>
          <w:p w14:paraId="13409B88" w14:textId="77777777" w:rsidR="004E6AA2" w:rsidRDefault="004E6AA2" w:rsidP="004E6AA2">
            <w:r>
              <w:t>Данные тестирования</w:t>
            </w:r>
          </w:p>
        </w:tc>
        <w:tc>
          <w:tcPr>
            <w:tcW w:w="4673" w:type="dxa"/>
          </w:tcPr>
          <w:p w14:paraId="0594A72E" w14:textId="77777777" w:rsidR="004E6AA2" w:rsidRDefault="004E6AA2" w:rsidP="004E6AA2">
            <w:pPr>
              <w:rPr>
                <w:lang w:val="en-US"/>
              </w:rPr>
            </w:pPr>
            <w:r>
              <w:t xml:space="preserve">Логин = </w:t>
            </w:r>
            <w:r>
              <w:rPr>
                <w:lang w:val="en-US"/>
              </w:rPr>
              <w:t>Test;</w:t>
            </w:r>
          </w:p>
          <w:p w14:paraId="32DE3926" w14:textId="77777777" w:rsidR="004E6AA2" w:rsidRDefault="004E6AA2" w:rsidP="004E6AA2">
            <w:pPr>
              <w:rPr>
                <w:lang w:val="en-US"/>
              </w:rPr>
            </w:pPr>
            <w:r>
              <w:t xml:space="preserve">Пароль = </w:t>
            </w:r>
            <w:r>
              <w:rPr>
                <w:lang w:val="en-US"/>
              </w:rPr>
              <w:t>Test;</w:t>
            </w:r>
          </w:p>
          <w:p w14:paraId="12432B71" w14:textId="239062FB" w:rsidR="004E6AA2" w:rsidRDefault="004E6AA2" w:rsidP="004E6AA2">
            <w:pPr>
              <w:rPr>
                <w:lang w:val="en-US"/>
              </w:rPr>
            </w:pPr>
            <w:r>
              <w:t xml:space="preserve">Подтверждение пароля = </w:t>
            </w:r>
            <w:r>
              <w:rPr>
                <w:lang w:val="en-US"/>
              </w:rPr>
              <w:t>Test</w:t>
            </w:r>
            <w:r>
              <w:t>123</w:t>
            </w:r>
            <w:r>
              <w:rPr>
                <w:lang w:val="en-US"/>
              </w:rPr>
              <w:t>;</w:t>
            </w:r>
          </w:p>
          <w:p w14:paraId="580DFBD6" w14:textId="35E65037" w:rsidR="004E6AA2" w:rsidRPr="004E6AA2" w:rsidRDefault="004E6AA2" w:rsidP="004E6AA2">
            <w:r>
              <w:rPr>
                <w:lang w:val="en-US"/>
              </w:rPr>
              <w:t>Email = Test</w:t>
            </w:r>
          </w:p>
        </w:tc>
      </w:tr>
      <w:tr w:rsidR="004E6AA2" w14:paraId="24CC2A2C" w14:textId="77777777" w:rsidTr="00F44882">
        <w:tc>
          <w:tcPr>
            <w:tcW w:w="4672" w:type="dxa"/>
          </w:tcPr>
          <w:p w14:paraId="617CC255" w14:textId="77777777" w:rsidR="004E6AA2" w:rsidRDefault="004E6AA2" w:rsidP="00F44882">
            <w:r>
              <w:t>Ожидаемый результат</w:t>
            </w:r>
          </w:p>
        </w:tc>
        <w:tc>
          <w:tcPr>
            <w:tcW w:w="4673" w:type="dxa"/>
          </w:tcPr>
          <w:p w14:paraId="0A3816B7" w14:textId="01C6E847" w:rsidR="004E6AA2" w:rsidRDefault="004E6AA2" w:rsidP="004E6AA2">
            <w:r>
              <w:t xml:space="preserve">После нажатия на кнопку «Зарегистрироваться» Появляется сообщение об ошибке, что не </w:t>
            </w:r>
            <w:r>
              <w:lastRenderedPageBreak/>
              <w:t>Подтверждение пароля не идентично Паролю.</w:t>
            </w:r>
          </w:p>
        </w:tc>
      </w:tr>
      <w:tr w:rsidR="004E6AA2" w14:paraId="4C174A70" w14:textId="77777777" w:rsidTr="00F44882">
        <w:tc>
          <w:tcPr>
            <w:tcW w:w="4672" w:type="dxa"/>
          </w:tcPr>
          <w:p w14:paraId="477A9C98" w14:textId="77777777" w:rsidR="004E6AA2" w:rsidRDefault="004E6AA2" w:rsidP="00F44882">
            <w:r>
              <w:lastRenderedPageBreak/>
              <w:t>Фактический результат</w:t>
            </w:r>
          </w:p>
        </w:tc>
        <w:tc>
          <w:tcPr>
            <w:tcW w:w="4673" w:type="dxa"/>
          </w:tcPr>
          <w:p w14:paraId="45D65F6A" w14:textId="0595E204" w:rsidR="004E6AA2" w:rsidRDefault="004E6AA2" w:rsidP="00F44882">
            <w:r>
              <w:t>Появляется окно с сообщением об ошибке, что не Подтверждение пароля не идентично Паролю.</w:t>
            </w:r>
          </w:p>
        </w:tc>
      </w:tr>
      <w:tr w:rsidR="004E6AA2" w14:paraId="46985E59" w14:textId="77777777" w:rsidTr="00F44882">
        <w:tc>
          <w:tcPr>
            <w:tcW w:w="4672" w:type="dxa"/>
          </w:tcPr>
          <w:p w14:paraId="348F77DD" w14:textId="77777777" w:rsidR="004E6AA2" w:rsidRDefault="004E6AA2" w:rsidP="00F44882">
            <w:r>
              <w:t>Предпосылки</w:t>
            </w:r>
          </w:p>
        </w:tc>
        <w:tc>
          <w:tcPr>
            <w:tcW w:w="4673" w:type="dxa"/>
          </w:tcPr>
          <w:p w14:paraId="7EF63691" w14:textId="77777777" w:rsidR="004E6AA2" w:rsidRDefault="004E6AA2" w:rsidP="00F44882">
            <w:r>
              <w:t>-</w:t>
            </w:r>
          </w:p>
        </w:tc>
      </w:tr>
      <w:tr w:rsidR="004E6AA2" w14:paraId="7ACC9ECB" w14:textId="77777777" w:rsidTr="00F44882">
        <w:tc>
          <w:tcPr>
            <w:tcW w:w="4672" w:type="dxa"/>
          </w:tcPr>
          <w:p w14:paraId="5E6857F8" w14:textId="77777777" w:rsidR="004E6AA2" w:rsidRDefault="004E6AA2" w:rsidP="00F44882">
            <w:r>
              <w:t>Постусловия</w:t>
            </w:r>
          </w:p>
        </w:tc>
        <w:tc>
          <w:tcPr>
            <w:tcW w:w="4673" w:type="dxa"/>
          </w:tcPr>
          <w:p w14:paraId="6403A48D" w14:textId="77777777" w:rsidR="004E6AA2" w:rsidRDefault="004E6AA2" w:rsidP="00F44882">
            <w:r>
              <w:t>-</w:t>
            </w:r>
          </w:p>
        </w:tc>
      </w:tr>
      <w:tr w:rsidR="004E6AA2" w14:paraId="6ABA517E" w14:textId="77777777" w:rsidTr="00F44882">
        <w:tc>
          <w:tcPr>
            <w:tcW w:w="4672" w:type="dxa"/>
          </w:tcPr>
          <w:p w14:paraId="16F4CF54" w14:textId="77777777" w:rsidR="004E6AA2" w:rsidRDefault="004E6AA2" w:rsidP="00F44882">
            <w:r>
              <w:t>Статус</w:t>
            </w:r>
          </w:p>
        </w:tc>
        <w:tc>
          <w:tcPr>
            <w:tcW w:w="4673" w:type="dxa"/>
          </w:tcPr>
          <w:p w14:paraId="48C28D7A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4E6AA2" w14:paraId="685FA13E" w14:textId="77777777" w:rsidTr="00F44882">
        <w:tc>
          <w:tcPr>
            <w:tcW w:w="4672" w:type="dxa"/>
          </w:tcPr>
          <w:p w14:paraId="08D53641" w14:textId="77777777" w:rsidR="004E6AA2" w:rsidRDefault="004E6AA2" w:rsidP="00F44882">
            <w:r>
              <w:t>Комментарии</w:t>
            </w:r>
          </w:p>
        </w:tc>
        <w:tc>
          <w:tcPr>
            <w:tcW w:w="4673" w:type="dxa"/>
          </w:tcPr>
          <w:p w14:paraId="768F092B" w14:textId="77777777" w:rsidR="004E6AA2" w:rsidRPr="009D7F98" w:rsidRDefault="004E6AA2" w:rsidP="00F4488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3551B66" w14:textId="77777777" w:rsidR="004E6AA2" w:rsidRDefault="004E6AA2" w:rsidP="009D7F98"/>
    <w:p w14:paraId="3AAE1416" w14:textId="1AE66488" w:rsidR="00FA16BC" w:rsidRDefault="00FA16BC" w:rsidP="00FA16BC">
      <w:pPr>
        <w:pStyle w:val="1"/>
      </w:pPr>
      <w:r>
        <w:t>Контрольные вопросы</w:t>
      </w:r>
    </w:p>
    <w:p w14:paraId="585EA908" w14:textId="0CAD0250" w:rsidR="00FA16BC" w:rsidRDefault="00FA16BC" w:rsidP="00FA16BC">
      <w:pPr>
        <w:pStyle w:val="2"/>
      </w:pPr>
      <w:r>
        <w:t>Какие среды разработки поддерживают создание мобильных приложений?</w:t>
      </w:r>
    </w:p>
    <w:p w14:paraId="65ACC9CF" w14:textId="0520838E" w:rsidR="00FA16BC" w:rsidRDefault="00FA16BC" w:rsidP="00FA16BC">
      <w:pPr>
        <w:pStyle w:val="2"/>
      </w:pPr>
      <w:r>
        <w:t>На каких языках программирования можно создавать мобильные приложения?</w:t>
      </w:r>
    </w:p>
    <w:p w14:paraId="5806F92D" w14:textId="5C629D3E" w:rsidR="00A04652" w:rsidRDefault="00A04652" w:rsidP="00A04652">
      <w:pPr>
        <w:pStyle w:val="2"/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30C6FAAB" w14:textId="70524070" w:rsidR="00FA16BC" w:rsidRDefault="00FA16BC" w:rsidP="00FA16BC">
      <w:pPr>
        <w:pStyle w:val="2"/>
      </w:pPr>
      <w:r>
        <w:t>Какие языки програм</w:t>
      </w:r>
      <w:bookmarkStart w:id="0" w:name="_GoBack"/>
      <w:bookmarkEnd w:id="0"/>
      <w:r>
        <w:t xml:space="preserve">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4DFE5B4" w14:textId="74DAD830" w:rsidR="00FA16BC" w:rsidRDefault="00FA16BC" w:rsidP="00FA16BC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7C7C1D07" w14:textId="27F5FCDD" w:rsidR="00FA16BC" w:rsidRDefault="00FA16BC" w:rsidP="00FA16BC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5FD52DF5" w14:textId="0F4DFB4C" w:rsidR="00EE187F" w:rsidRDefault="00FA16BC" w:rsidP="00FA16BC">
      <w:pPr>
        <w:pStyle w:val="2"/>
      </w:pPr>
      <w:r>
        <w:t>Что такое Java Development Kit и что входит в его состав?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B7F25"/>
    <w:multiLevelType w:val="hybridMultilevel"/>
    <w:tmpl w:val="2632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F39E9"/>
    <w:multiLevelType w:val="hybridMultilevel"/>
    <w:tmpl w:val="CAF2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4A69"/>
    <w:multiLevelType w:val="hybridMultilevel"/>
    <w:tmpl w:val="BE38E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B25D4"/>
    <w:multiLevelType w:val="hybridMultilevel"/>
    <w:tmpl w:val="BADE7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938"/>
    <w:multiLevelType w:val="hybridMultilevel"/>
    <w:tmpl w:val="2710E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24AE1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56635"/>
    <w:multiLevelType w:val="hybridMultilevel"/>
    <w:tmpl w:val="16EA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52D09"/>
    <w:multiLevelType w:val="hybridMultilevel"/>
    <w:tmpl w:val="DD4E9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978FF"/>
    <w:multiLevelType w:val="hybridMultilevel"/>
    <w:tmpl w:val="16EA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10030D"/>
    <w:multiLevelType w:val="hybridMultilevel"/>
    <w:tmpl w:val="8CB6A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E4655"/>
    <w:multiLevelType w:val="hybridMultilevel"/>
    <w:tmpl w:val="FDE4B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96A2C"/>
    <w:multiLevelType w:val="hybridMultilevel"/>
    <w:tmpl w:val="16EA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A35ED"/>
    <w:multiLevelType w:val="hybridMultilevel"/>
    <w:tmpl w:val="F11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D0585"/>
    <w:multiLevelType w:val="hybridMultilevel"/>
    <w:tmpl w:val="16EA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13B65"/>
    <w:multiLevelType w:val="hybridMultilevel"/>
    <w:tmpl w:val="8D323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14194"/>
    <w:multiLevelType w:val="hybridMultilevel"/>
    <w:tmpl w:val="3B4C2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17B1D"/>
    <w:multiLevelType w:val="hybridMultilevel"/>
    <w:tmpl w:val="DB8C2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8" w15:restartNumberingAfterBreak="0">
    <w:nsid w:val="64251DA3"/>
    <w:multiLevelType w:val="hybridMultilevel"/>
    <w:tmpl w:val="6374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64C27"/>
    <w:multiLevelType w:val="multilevel"/>
    <w:tmpl w:val="68BC61E4"/>
    <w:numStyleLink w:val="a"/>
  </w:abstractNum>
  <w:abstractNum w:abstractNumId="20" w15:restartNumberingAfterBreak="0">
    <w:nsid w:val="72987326"/>
    <w:multiLevelType w:val="hybridMultilevel"/>
    <w:tmpl w:val="77E2A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73449"/>
    <w:multiLevelType w:val="hybridMultilevel"/>
    <w:tmpl w:val="16EA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90203C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7"/>
  </w:num>
  <w:num w:numId="3">
    <w:abstractNumId w:val="19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9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7"/>
  </w:num>
  <w:num w:numId="6">
    <w:abstractNumId w:val="17"/>
  </w:num>
  <w:num w:numId="7">
    <w:abstractNumId w:val="2"/>
  </w:num>
  <w:num w:numId="8">
    <w:abstractNumId w:val="4"/>
  </w:num>
  <w:num w:numId="9">
    <w:abstractNumId w:val="18"/>
  </w:num>
  <w:num w:numId="10">
    <w:abstractNumId w:val="0"/>
  </w:num>
  <w:num w:numId="11">
    <w:abstractNumId w:val="15"/>
  </w:num>
  <w:num w:numId="12">
    <w:abstractNumId w:val="1"/>
  </w:num>
  <w:num w:numId="13">
    <w:abstractNumId w:val="12"/>
  </w:num>
  <w:num w:numId="14">
    <w:abstractNumId w:val="14"/>
  </w:num>
  <w:num w:numId="15">
    <w:abstractNumId w:val="20"/>
  </w:num>
  <w:num w:numId="16">
    <w:abstractNumId w:val="3"/>
  </w:num>
  <w:num w:numId="17">
    <w:abstractNumId w:val="7"/>
  </w:num>
  <w:num w:numId="18">
    <w:abstractNumId w:val="16"/>
  </w:num>
  <w:num w:numId="19">
    <w:abstractNumId w:val="5"/>
  </w:num>
  <w:num w:numId="20">
    <w:abstractNumId w:val="22"/>
  </w:num>
  <w:num w:numId="21">
    <w:abstractNumId w:val="10"/>
  </w:num>
  <w:num w:numId="22">
    <w:abstractNumId w:val="9"/>
  </w:num>
  <w:num w:numId="23">
    <w:abstractNumId w:val="21"/>
  </w:num>
  <w:num w:numId="24">
    <w:abstractNumId w:val="13"/>
  </w:num>
  <w:num w:numId="25">
    <w:abstractNumId w:val="6"/>
  </w:num>
  <w:num w:numId="26">
    <w:abstractNumId w:val="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090513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381F22"/>
    <w:rsid w:val="003846D0"/>
    <w:rsid w:val="004A368A"/>
    <w:rsid w:val="004E6AA2"/>
    <w:rsid w:val="005C6F06"/>
    <w:rsid w:val="005E1048"/>
    <w:rsid w:val="005F68C0"/>
    <w:rsid w:val="00624AC7"/>
    <w:rsid w:val="006524C9"/>
    <w:rsid w:val="00653DD9"/>
    <w:rsid w:val="00657BDA"/>
    <w:rsid w:val="00693BA2"/>
    <w:rsid w:val="006A05DD"/>
    <w:rsid w:val="006E2B52"/>
    <w:rsid w:val="00726B37"/>
    <w:rsid w:val="007526F2"/>
    <w:rsid w:val="007F6F43"/>
    <w:rsid w:val="00814C20"/>
    <w:rsid w:val="00837079"/>
    <w:rsid w:val="00875785"/>
    <w:rsid w:val="0087752A"/>
    <w:rsid w:val="00921129"/>
    <w:rsid w:val="00925158"/>
    <w:rsid w:val="009B3A0D"/>
    <w:rsid w:val="009D5C4C"/>
    <w:rsid w:val="009D7F98"/>
    <w:rsid w:val="009F5E2A"/>
    <w:rsid w:val="00A04652"/>
    <w:rsid w:val="00A27161"/>
    <w:rsid w:val="00A556E4"/>
    <w:rsid w:val="00A7632F"/>
    <w:rsid w:val="00A97403"/>
    <w:rsid w:val="00AF445B"/>
    <w:rsid w:val="00B613C7"/>
    <w:rsid w:val="00C21738"/>
    <w:rsid w:val="00C73174"/>
    <w:rsid w:val="00CA11F5"/>
    <w:rsid w:val="00CE03F1"/>
    <w:rsid w:val="00CF0E87"/>
    <w:rsid w:val="00D54E28"/>
    <w:rsid w:val="00D66C75"/>
    <w:rsid w:val="00D77FE0"/>
    <w:rsid w:val="00E178E6"/>
    <w:rsid w:val="00E65989"/>
    <w:rsid w:val="00E672B8"/>
    <w:rsid w:val="00E95013"/>
    <w:rsid w:val="00EA601E"/>
    <w:rsid w:val="00EE0945"/>
    <w:rsid w:val="00EE187F"/>
    <w:rsid w:val="00F208AE"/>
    <w:rsid w:val="00F275E2"/>
    <w:rsid w:val="00F4296A"/>
    <w:rsid w:val="00F51543"/>
    <w:rsid w:val="00F823F0"/>
    <w:rsid w:val="00FA16BC"/>
    <w:rsid w:val="00FA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E6AA2"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table" w:styleId="af0">
    <w:name w:val="Table Grid"/>
    <w:basedOn w:val="a2"/>
    <w:uiPriority w:val="39"/>
    <w:rsid w:val="00FA2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FA2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319</TotalTime>
  <Pages>1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10</cp:revision>
  <cp:lastPrinted>2025-01-15T16:30:00Z</cp:lastPrinted>
  <dcterms:created xsi:type="dcterms:W3CDTF">2026-01-14T18:31:00Z</dcterms:created>
  <dcterms:modified xsi:type="dcterms:W3CDTF">2026-09-10T07:04:00Z</dcterms:modified>
</cp:coreProperties>
</file>