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9D7EE8" w14:textId="30105993" w:rsidR="00FA16BC" w:rsidRDefault="00517489" w:rsidP="00FA16BC">
      <w:pPr>
        <w:pStyle w:val="10"/>
      </w:pPr>
      <w:r>
        <w:t>Отчёт по л</w:t>
      </w:r>
      <w:r w:rsidR="00CA11F5">
        <w:t>абораторн</w:t>
      </w:r>
      <w:r>
        <w:t>ой</w:t>
      </w:r>
      <w:r w:rsidR="00CA11F5">
        <w:t xml:space="preserve"> работ</w:t>
      </w:r>
      <w:r>
        <w:t>е</w:t>
      </w:r>
      <w:r w:rsidR="00CA11F5">
        <w:t xml:space="preserve"> №</w:t>
      </w:r>
      <w:r w:rsidR="00F27EFD">
        <w:t>4</w:t>
      </w:r>
      <w:r w:rsidR="00FA16BC">
        <w:br/>
      </w:r>
      <w:r w:rsidR="00F27EFD" w:rsidRPr="00F27EFD">
        <w:t>Разработка и интеграция модулей проекта (командная работа)</w:t>
      </w:r>
    </w:p>
    <w:p w14:paraId="181A6133" w14:textId="5D0DCD8B" w:rsidR="00FA16BC" w:rsidRDefault="00FA16BC" w:rsidP="00FA16BC">
      <w:pPr>
        <w:pStyle w:val="1"/>
      </w:pPr>
      <w:r>
        <w:t>Цель работы</w:t>
      </w:r>
    </w:p>
    <w:p w14:paraId="3FDEEA7A" w14:textId="2169A1F9" w:rsidR="00FA16BC" w:rsidRDefault="00F27EFD" w:rsidP="00FA16BC">
      <w:pPr>
        <w:pStyle w:val="2"/>
      </w:pPr>
      <w:r w:rsidRPr="00F27EFD">
        <w:t>Получить навыки совместной разработки с использованием системы контроля версий.</w:t>
      </w:r>
    </w:p>
    <w:p w14:paraId="77F85430" w14:textId="009506F7" w:rsidR="00F27EFD" w:rsidRDefault="00F27EFD" w:rsidP="00FA16BC">
      <w:pPr>
        <w:pStyle w:val="2"/>
      </w:pPr>
      <w:r w:rsidRPr="00F27EFD">
        <w:t>Получить навыки интеграции компонентов ПО при командной разработке.</w:t>
      </w:r>
    </w:p>
    <w:p w14:paraId="232E16E5" w14:textId="57288DF2" w:rsidR="00FA16BC" w:rsidRDefault="00FA16BC" w:rsidP="00FA16BC">
      <w:pPr>
        <w:pStyle w:val="1"/>
      </w:pPr>
      <w:r>
        <w:t>Задание</w:t>
      </w:r>
    </w:p>
    <w:p w14:paraId="61636D16" w14:textId="3EDA5974" w:rsidR="00F27EFD" w:rsidRDefault="00F27EFD" w:rsidP="00F27EFD">
      <w:pPr>
        <w:pStyle w:val="2"/>
      </w:pPr>
      <w:r>
        <w:t>Разработка функциональности</w:t>
      </w:r>
    </w:p>
    <w:p w14:paraId="629C86D1" w14:textId="49273D9A" w:rsidR="00F27EFD" w:rsidRDefault="00F27EFD" w:rsidP="00F27EFD">
      <w:pPr>
        <w:pStyle w:val="2"/>
        <w:numPr>
          <w:ilvl w:val="2"/>
          <w:numId w:val="6"/>
        </w:numPr>
      </w:pPr>
      <w:r w:rsidRPr="00F27EFD">
        <w:t>Перед началом новой задачи синхронизироваться с основной веткой.</w:t>
      </w:r>
    </w:p>
    <w:p w14:paraId="071F8C26" w14:textId="2FE33086" w:rsidR="00F27EFD" w:rsidRPr="00F27EFD" w:rsidRDefault="009521CB" w:rsidP="00F27EFD">
      <w:pPr>
        <w:rPr>
          <w:lang w:val="en-US"/>
        </w:rPr>
      </w:pPr>
      <w:r w:rsidRPr="009521CB">
        <w:rPr>
          <w:noProof/>
          <w:lang w:eastAsia="ru-RU"/>
        </w:rPr>
        <w:drawing>
          <wp:inline distT="0" distB="0" distL="0" distR="0" wp14:anchorId="39C95A06" wp14:editId="37E6DDA3">
            <wp:extent cx="5940425" cy="3052445"/>
            <wp:effectExtent l="0" t="0" r="3175" b="0"/>
            <wp:docPr id="766602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027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05C61" w14:textId="1EB9DDDD" w:rsidR="00F27EFD" w:rsidRDefault="00F27EFD" w:rsidP="00F27EFD">
      <w:pPr>
        <w:pStyle w:val="2"/>
        <w:numPr>
          <w:ilvl w:val="2"/>
          <w:numId w:val="6"/>
        </w:numPr>
      </w:pPr>
      <w:r>
        <w:t>Создать ветку для фичи.</w:t>
      </w:r>
    </w:p>
    <w:p w14:paraId="29B74B2C" w14:textId="4F8D0453" w:rsidR="009521CB" w:rsidRPr="009521CB" w:rsidRDefault="009521CB" w:rsidP="009521CB">
      <w:pPr>
        <w:pStyle w:val="1"/>
        <w:numPr>
          <w:ilvl w:val="0"/>
          <w:numId w:val="0"/>
        </w:numPr>
      </w:pPr>
      <w:r w:rsidRPr="009521CB">
        <w:rPr>
          <w:noProof/>
          <w:lang w:eastAsia="ru-RU"/>
        </w:rPr>
        <w:drawing>
          <wp:inline distT="0" distB="0" distL="0" distR="0" wp14:anchorId="6FEBBAD7" wp14:editId="59FE6715">
            <wp:extent cx="5940425" cy="1082675"/>
            <wp:effectExtent l="0" t="0" r="3175" b="3175"/>
            <wp:docPr id="667243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435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4494D" w14:textId="6AEF9967" w:rsidR="009521CB" w:rsidRDefault="009521CB" w:rsidP="00F27EFD">
      <w:pPr>
        <w:pStyle w:val="2"/>
        <w:numPr>
          <w:ilvl w:val="2"/>
          <w:numId w:val="6"/>
        </w:numPr>
      </w:pPr>
      <w:r>
        <w:t>Разработать код и выполнить коммиты.</w:t>
      </w:r>
    </w:p>
    <w:p w14:paraId="4FA2354B" w14:textId="4612DC13" w:rsidR="009521CB" w:rsidRDefault="009521CB" w:rsidP="009521CB">
      <w:r>
        <w:rPr>
          <w:noProof/>
          <w:lang w:eastAsia="ru-RU"/>
        </w:rPr>
        <w:lastRenderedPageBreak/>
        <w:drawing>
          <wp:inline distT="0" distB="0" distL="0" distR="0" wp14:anchorId="5C91B020" wp14:editId="35138B27">
            <wp:extent cx="5940425" cy="3155950"/>
            <wp:effectExtent l="0" t="0" r="3175" b="6350"/>
            <wp:docPr id="341637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37536" name="Рисунок 3416375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5C679" w14:textId="7C39822B" w:rsidR="009521CB" w:rsidRDefault="009521CB" w:rsidP="00F27EFD">
      <w:pPr>
        <w:pStyle w:val="2"/>
        <w:numPr>
          <w:ilvl w:val="2"/>
          <w:numId w:val="6"/>
        </w:numPr>
      </w:pPr>
      <w:r>
        <w:t>Запушить ветку в удалённый репозиторий.</w:t>
      </w:r>
    </w:p>
    <w:p w14:paraId="7CF04ACD" w14:textId="79CCAC45" w:rsidR="0032115B" w:rsidRDefault="0032115B" w:rsidP="0032115B">
      <w:r>
        <w:rPr>
          <w:noProof/>
          <w:lang w:eastAsia="ru-RU"/>
        </w:rPr>
        <w:drawing>
          <wp:inline distT="0" distB="0" distL="0" distR="0" wp14:anchorId="3BF9C1D0" wp14:editId="795FBE43">
            <wp:extent cx="5677392" cy="3414056"/>
            <wp:effectExtent l="0" t="0" r="0" b="0"/>
            <wp:docPr id="17911571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57194" name="Рисунок 179115719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341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A0CA2" w14:textId="50D0AE97" w:rsidR="009521CB" w:rsidRDefault="0032115B" w:rsidP="0032115B">
      <w:pPr>
        <w:pStyle w:val="2"/>
      </w:pPr>
      <w:r w:rsidRPr="0032115B">
        <w:t xml:space="preserve">Создание </w:t>
      </w:r>
      <w:proofErr w:type="spellStart"/>
      <w:r w:rsidRPr="0032115B">
        <w:t>Pull</w:t>
      </w:r>
      <w:proofErr w:type="spellEnd"/>
      <w:r w:rsidRPr="0032115B">
        <w:t xml:space="preserve"> </w:t>
      </w:r>
      <w:proofErr w:type="spellStart"/>
      <w:r w:rsidRPr="0032115B">
        <w:t>Request</w:t>
      </w:r>
      <w:proofErr w:type="spellEnd"/>
      <w:r w:rsidRPr="0032115B">
        <w:t xml:space="preserve"> (PR) и отправка на ревью</w:t>
      </w:r>
    </w:p>
    <w:p w14:paraId="70F63014" w14:textId="672C4C4E" w:rsidR="0032115B" w:rsidRDefault="0032115B" w:rsidP="0032115B">
      <w:pPr>
        <w:pStyle w:val="2"/>
        <w:numPr>
          <w:ilvl w:val="2"/>
          <w:numId w:val="6"/>
        </w:numPr>
      </w:pPr>
      <w:r w:rsidRPr="0032115B">
        <w:t xml:space="preserve">Создать </w:t>
      </w:r>
      <w:proofErr w:type="spellStart"/>
      <w:r w:rsidRPr="0032115B">
        <w:t>Pull</w:t>
      </w:r>
      <w:proofErr w:type="spellEnd"/>
      <w:r w:rsidRPr="0032115B">
        <w:t xml:space="preserve"> </w:t>
      </w:r>
      <w:proofErr w:type="spellStart"/>
      <w:r w:rsidRPr="0032115B">
        <w:t>Request</w:t>
      </w:r>
      <w:proofErr w:type="spellEnd"/>
      <w:r w:rsidRPr="0032115B">
        <w:t xml:space="preserve"> для своей </w:t>
      </w:r>
      <w:proofErr w:type="spellStart"/>
      <w:r w:rsidRPr="0032115B">
        <w:t>фичи</w:t>
      </w:r>
      <w:proofErr w:type="spellEnd"/>
      <w:r w:rsidRPr="0032115B">
        <w:t>.</w:t>
      </w:r>
    </w:p>
    <w:p w14:paraId="7DBAF0B6" w14:textId="5DC6727E" w:rsidR="00EB7D1F" w:rsidRDefault="00EB7D1F" w:rsidP="00EB7D1F">
      <w:r>
        <w:rPr>
          <w:noProof/>
          <w:lang w:eastAsia="ru-RU"/>
        </w:rPr>
        <w:lastRenderedPageBreak/>
        <w:drawing>
          <wp:inline distT="0" distB="0" distL="0" distR="0" wp14:anchorId="21233281" wp14:editId="2514B536">
            <wp:extent cx="5940425" cy="3155950"/>
            <wp:effectExtent l="0" t="0" r="3175" b="6350"/>
            <wp:docPr id="107143748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37482" name="Рисунок 107143748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36B0E" w14:textId="492C9851" w:rsidR="00EB7D1F" w:rsidRDefault="00EB7D1F" w:rsidP="0032115B">
      <w:pPr>
        <w:pStyle w:val="2"/>
        <w:numPr>
          <w:ilvl w:val="2"/>
          <w:numId w:val="6"/>
        </w:numPr>
      </w:pPr>
      <w:r w:rsidRPr="00EB7D1F">
        <w:t>Оформить PR с описанием изменений.</w:t>
      </w:r>
    </w:p>
    <w:p w14:paraId="68C62DDE" w14:textId="29CE28EF" w:rsidR="00EB7D1F" w:rsidRDefault="00C671FF" w:rsidP="00EB7D1F">
      <w:r w:rsidRPr="00C671FF">
        <w:drawing>
          <wp:inline distT="0" distB="0" distL="0" distR="0" wp14:anchorId="65051032" wp14:editId="623213BF">
            <wp:extent cx="5940425" cy="32175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5F25" w14:textId="60EDABD1" w:rsidR="00EB7D1F" w:rsidRDefault="00EB7D1F" w:rsidP="0032115B">
      <w:pPr>
        <w:pStyle w:val="2"/>
        <w:numPr>
          <w:ilvl w:val="2"/>
          <w:numId w:val="6"/>
        </w:numPr>
      </w:pPr>
      <w:r w:rsidRPr="00EB7D1F">
        <w:t>Убедиться, что PR готов к проверке.</w:t>
      </w:r>
    </w:p>
    <w:p w14:paraId="18E5696A" w14:textId="5DC37EA7" w:rsidR="00C671FF" w:rsidRDefault="00C671FF" w:rsidP="00C671FF">
      <w:r w:rsidRPr="00C671FF">
        <w:lastRenderedPageBreak/>
        <w:drawing>
          <wp:inline distT="0" distB="0" distL="0" distR="0" wp14:anchorId="2FDEBF89" wp14:editId="31318A3A">
            <wp:extent cx="5940425" cy="32175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0F247" w14:textId="263A6250" w:rsidR="00C671FF" w:rsidRPr="00C671FF" w:rsidRDefault="00C671FF" w:rsidP="00C671FF">
      <w:pPr>
        <w:pStyle w:val="2"/>
      </w:pPr>
      <w:r>
        <w:t xml:space="preserve">Получение отзыва, исправление замечаний и обновление </w:t>
      </w:r>
      <w:r>
        <w:rPr>
          <w:lang w:val="en-US"/>
        </w:rPr>
        <w:t>Pull</w:t>
      </w:r>
      <w:r w:rsidRPr="00C671FF">
        <w:t xml:space="preserve"> </w:t>
      </w:r>
      <w:r>
        <w:rPr>
          <w:lang w:val="en-US"/>
        </w:rPr>
        <w:t>Request</w:t>
      </w:r>
      <w:r w:rsidRPr="00C671FF">
        <w:t>.</w:t>
      </w:r>
    </w:p>
    <w:p w14:paraId="28DA4E70" w14:textId="4AD5F6C3" w:rsidR="00C671FF" w:rsidRDefault="00C671FF" w:rsidP="00C671FF">
      <w:pPr>
        <w:pStyle w:val="2"/>
        <w:numPr>
          <w:ilvl w:val="2"/>
          <w:numId w:val="6"/>
        </w:numPr>
      </w:pPr>
      <w:r>
        <w:t xml:space="preserve">Получить отзыв от </w:t>
      </w:r>
      <w:proofErr w:type="spellStart"/>
      <w:r>
        <w:t>ревьюера</w:t>
      </w:r>
      <w:proofErr w:type="spellEnd"/>
      <w:r>
        <w:t>.</w:t>
      </w:r>
    </w:p>
    <w:p w14:paraId="316B0767" w14:textId="4BE9CD4B" w:rsidR="00C671FF" w:rsidRDefault="00C671FF" w:rsidP="00C671FF">
      <w:r>
        <w:rPr>
          <w:noProof/>
        </w:rPr>
        <w:drawing>
          <wp:inline distT="0" distB="0" distL="0" distR="0" wp14:anchorId="617A71C2" wp14:editId="50733735">
            <wp:extent cx="5172075" cy="2747665"/>
            <wp:effectExtent l="0" t="0" r="0" b="0"/>
            <wp:docPr id="4" name="Рисунок 4" descr="C:\Temp\ispp31\ISRPO\ИСРПО\ЛР№4\Ревью код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Temp\ispp31\ISRPO\ИСРПО\ЛР№4\Ревью кода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621" cy="275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87780" w14:textId="644001EB" w:rsidR="00C671FF" w:rsidRDefault="00C671FF" w:rsidP="00C671FF">
      <w:r w:rsidRPr="00C671FF">
        <w:lastRenderedPageBreak/>
        <w:drawing>
          <wp:inline distT="0" distB="0" distL="0" distR="0" wp14:anchorId="0696933B" wp14:editId="439B9B11">
            <wp:extent cx="5940425" cy="32175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877D2" w14:textId="27910F22" w:rsidR="00C671FF" w:rsidRDefault="00206AF5" w:rsidP="00C671FF">
      <w:pPr>
        <w:pStyle w:val="2"/>
      </w:pPr>
      <w:r>
        <w:t>Подготовка релиза и финальная версия</w:t>
      </w:r>
    </w:p>
    <w:p w14:paraId="02FE5BAE" w14:textId="77777777" w:rsidR="00206AF5" w:rsidRDefault="00206AF5" w:rsidP="00C671FF">
      <w:pPr>
        <w:pStyle w:val="2"/>
      </w:pPr>
      <w:bookmarkStart w:id="0" w:name="_GoBack"/>
      <w:bookmarkEnd w:id="0"/>
    </w:p>
    <w:p w14:paraId="3AAE1416" w14:textId="4398C0C7" w:rsidR="00FA16BC" w:rsidRDefault="00FA16BC" w:rsidP="00FA16BC">
      <w:pPr>
        <w:pStyle w:val="1"/>
      </w:pPr>
      <w:r>
        <w:t>Контрольные вопросы</w:t>
      </w:r>
    </w:p>
    <w:p w14:paraId="5FD52DF5" w14:textId="606BB3BE" w:rsidR="00EE187F" w:rsidRDefault="00EE187F" w:rsidP="00FA16BC">
      <w:pPr>
        <w:pStyle w:val="2"/>
      </w:pPr>
    </w:p>
    <w:sectPr w:rsidR="00EE18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1277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>
    <w:abstractNumId w:val="0"/>
  </w:num>
  <w:num w:numId="2">
    <w:abstractNumId w:val="0"/>
  </w:num>
  <w:num w:numId="3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>
    <w:abstractNumId w:val="0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6BC"/>
    <w:rsid w:val="00036639"/>
    <w:rsid w:val="000771B0"/>
    <w:rsid w:val="0018259A"/>
    <w:rsid w:val="001974B9"/>
    <w:rsid w:val="001E32F3"/>
    <w:rsid w:val="00206AF5"/>
    <w:rsid w:val="00271E47"/>
    <w:rsid w:val="002C5482"/>
    <w:rsid w:val="002D26BD"/>
    <w:rsid w:val="002F0172"/>
    <w:rsid w:val="002F3BB8"/>
    <w:rsid w:val="003025AF"/>
    <w:rsid w:val="00305284"/>
    <w:rsid w:val="0032115B"/>
    <w:rsid w:val="0033449E"/>
    <w:rsid w:val="003777CA"/>
    <w:rsid w:val="004A368A"/>
    <w:rsid w:val="00517489"/>
    <w:rsid w:val="005E1048"/>
    <w:rsid w:val="005F68C0"/>
    <w:rsid w:val="00624AC7"/>
    <w:rsid w:val="006524C9"/>
    <w:rsid w:val="00653DD9"/>
    <w:rsid w:val="00657BDA"/>
    <w:rsid w:val="00693BA2"/>
    <w:rsid w:val="006E2B52"/>
    <w:rsid w:val="00726B37"/>
    <w:rsid w:val="007526F2"/>
    <w:rsid w:val="007F6F43"/>
    <w:rsid w:val="00814C20"/>
    <w:rsid w:val="00837079"/>
    <w:rsid w:val="00875785"/>
    <w:rsid w:val="0087752A"/>
    <w:rsid w:val="00881819"/>
    <w:rsid w:val="00921129"/>
    <w:rsid w:val="00925158"/>
    <w:rsid w:val="009521CB"/>
    <w:rsid w:val="009B3A0D"/>
    <w:rsid w:val="009F5E2A"/>
    <w:rsid w:val="00A04652"/>
    <w:rsid w:val="00A27161"/>
    <w:rsid w:val="00A556E4"/>
    <w:rsid w:val="00A7632F"/>
    <w:rsid w:val="00A97403"/>
    <w:rsid w:val="00B16B5B"/>
    <w:rsid w:val="00BA7D05"/>
    <w:rsid w:val="00C21738"/>
    <w:rsid w:val="00C671FF"/>
    <w:rsid w:val="00C73174"/>
    <w:rsid w:val="00CA11F5"/>
    <w:rsid w:val="00CE03F1"/>
    <w:rsid w:val="00CF0E87"/>
    <w:rsid w:val="00D66C75"/>
    <w:rsid w:val="00E65989"/>
    <w:rsid w:val="00E745A2"/>
    <w:rsid w:val="00E95013"/>
    <w:rsid w:val="00EA601E"/>
    <w:rsid w:val="00EB7D1F"/>
    <w:rsid w:val="00EE187F"/>
    <w:rsid w:val="00F275E2"/>
    <w:rsid w:val="00F27EFD"/>
    <w:rsid w:val="00F4296A"/>
    <w:rsid w:val="00F51543"/>
    <w:rsid w:val="00F823F0"/>
    <w:rsid w:val="00FA1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18FC959"/>
  <w15:chartTrackingRefBased/>
  <w15:docId w15:val="{156657B4-5977-4D3F-8716-F7F4D7643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0">
    <w:name w:val="heading 1"/>
    <w:basedOn w:val="a0"/>
    <w:next w:val="a0"/>
    <w:link w:val="11"/>
    <w:uiPriority w:val="9"/>
    <w:qFormat/>
    <w:rsid w:val="004A368A"/>
    <w:pPr>
      <w:pageBreakBefore/>
      <w:widowControl w:val="0"/>
      <w:tabs>
        <w:tab w:val="left" w:pos="709"/>
      </w:tabs>
      <w:suppressAutoHyphens/>
      <w:autoSpaceDN w:val="0"/>
      <w:spacing w:after="0" w:line="240" w:lineRule="auto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4A368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spacing w:after="0" w:line="240" w:lineRule="auto"/>
      <w:jc w:val="both"/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 w:after="0" w:line="240" w:lineRule="auto"/>
      <w:ind w:left="0"/>
      <w:jc w:val="both"/>
    </w:pPr>
    <w:rPr>
      <w:b/>
      <w:bCs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  <w:spacing w:after="0" w:line="240" w:lineRule="auto"/>
      <w:jc w:val="both"/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No Spacing"/>
    <w:uiPriority w:val="1"/>
    <w:qFormat/>
    <w:rsid w:val="00A556E4"/>
    <w:pPr>
      <w:spacing w:after="0" w:line="240" w:lineRule="auto"/>
    </w:pPr>
  </w:style>
  <w:style w:type="paragraph" w:styleId="af0">
    <w:name w:val="Normal (Web)"/>
    <w:basedOn w:val="a0"/>
    <w:uiPriority w:val="99"/>
    <w:semiHidden/>
    <w:unhideWhenUsed/>
    <w:rsid w:val="00C671FF"/>
    <w:pPr>
      <w:spacing w:before="100" w:beforeAutospacing="1" w:after="100" w:afterAutospacing="1" w:line="240" w:lineRule="auto"/>
    </w:pPr>
    <w:rPr>
      <w:rFonts w:eastAsia="Times New Roman"/>
      <w:kern w:val="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024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130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0109-07</cp:lastModifiedBy>
  <cp:revision>9</cp:revision>
  <cp:lastPrinted>2025-01-15T16:30:00Z</cp:lastPrinted>
  <dcterms:created xsi:type="dcterms:W3CDTF">2026-01-14T18:31:00Z</dcterms:created>
  <dcterms:modified xsi:type="dcterms:W3CDTF">2026-10-15T07:04:00Z</dcterms:modified>
</cp:coreProperties>
</file>