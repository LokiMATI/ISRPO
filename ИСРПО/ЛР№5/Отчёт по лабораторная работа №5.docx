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D7EE8" w14:textId="7D9153A5" w:rsidR="00FA16BC" w:rsidRDefault="00CA11F5" w:rsidP="00FA16BC">
      <w:pPr>
        <w:pStyle w:val="10"/>
      </w:pPr>
      <w:r>
        <w:t>Лабораторная работа №</w:t>
      </w:r>
      <w:r w:rsidR="00FA16BC">
        <w:br/>
        <w:t>Установка инструментария и настройка среды для разработки мобильных приложений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3FDEEA7A" w14:textId="4FE2CA1D" w:rsidR="00FA16BC" w:rsidRDefault="00FA16BC" w:rsidP="00FA16BC">
      <w:pPr>
        <w:pStyle w:val="2"/>
      </w:pPr>
      <w:r>
        <w:t xml:space="preserve">Изучить процесс </w:t>
      </w:r>
      <w:r w:rsidR="00DF7B46">
        <w:t>отладки приложений,</w:t>
      </w:r>
    </w:p>
    <w:p w14:paraId="4A708876" w14:textId="4BEC3BB3" w:rsidR="00DF7B46" w:rsidRDefault="00DF7B46" w:rsidP="00DF7B46">
      <w:pPr>
        <w:pStyle w:val="2"/>
      </w:pPr>
      <w:r>
        <w:t>Изучить процесс</w:t>
      </w:r>
      <w:r>
        <w:t xml:space="preserve"> применения отладочных классов.</w:t>
      </w:r>
    </w:p>
    <w:p w14:paraId="232E16E5" w14:textId="7AB9FEE2" w:rsidR="00FA16BC" w:rsidRDefault="00FA16BC" w:rsidP="00FA16BC">
      <w:pPr>
        <w:pStyle w:val="1"/>
      </w:pPr>
      <w:r>
        <w:t>Задание</w:t>
      </w:r>
    </w:p>
    <w:p w14:paraId="4C740F8C" w14:textId="332523C5" w:rsidR="00DF7B46" w:rsidRDefault="00DF7B46" w:rsidP="00DF7B46">
      <w:pPr>
        <w:pStyle w:val="2"/>
      </w:pPr>
      <w:r>
        <w:t xml:space="preserve">Основы отладки и установка </w:t>
      </w:r>
      <w:proofErr w:type="spellStart"/>
      <w:r>
        <w:t>брейкпоинтов</w:t>
      </w:r>
      <w:proofErr w:type="spellEnd"/>
    </w:p>
    <w:p w14:paraId="32DA1AD4" w14:textId="2701DA8D" w:rsidR="00DF7B46" w:rsidRDefault="00DF7B46" w:rsidP="00DF7B46">
      <w:pPr>
        <w:pStyle w:val="2"/>
        <w:numPr>
          <w:ilvl w:val="2"/>
          <w:numId w:val="6"/>
        </w:numPr>
      </w:pPr>
      <w:r>
        <w:t xml:space="preserve">Было создано консольное приложение в </w:t>
      </w:r>
      <w:r>
        <w:rPr>
          <w:lang w:val="en-US"/>
        </w:rPr>
        <w:t>C</w:t>
      </w:r>
      <w:r w:rsidRPr="00DF7B46">
        <w:t xml:space="preserve"># </w:t>
      </w:r>
      <w:r>
        <w:t xml:space="preserve">в </w:t>
      </w:r>
      <w:r>
        <w:rPr>
          <w:lang w:val="en-US"/>
        </w:rPr>
        <w:t>Visual</w:t>
      </w:r>
      <w:r w:rsidRPr="00DF7B46">
        <w:t xml:space="preserve"> </w:t>
      </w:r>
      <w:r>
        <w:rPr>
          <w:lang w:val="en-US"/>
        </w:rPr>
        <w:t>Studio</w:t>
      </w:r>
      <w:r w:rsidRPr="00DF7B46">
        <w:t xml:space="preserve">, </w:t>
      </w:r>
      <w:r>
        <w:t>которое выводит сумму двух чисел, вводимых пользователем</w:t>
      </w:r>
      <w:r>
        <w:br/>
      </w:r>
      <w:r>
        <w:rPr>
          <w:noProof/>
          <w:lang w:eastAsia="ru-RU"/>
        </w:rPr>
        <w:drawing>
          <wp:inline distT="0" distB="0" distL="0" distR="0" wp14:anchorId="5C96FC05" wp14:editId="274F4474">
            <wp:extent cx="5314122" cy="151003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89" t="6649" r="82231" b="75308"/>
                    <a:stretch/>
                  </pic:blipFill>
                  <pic:spPr bwMode="auto">
                    <a:xfrm>
                      <a:off x="0" y="0"/>
                      <a:ext cx="5326038" cy="1513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A26D9" w14:textId="2F094040" w:rsidR="00DF7B46" w:rsidRDefault="00DF7B46" w:rsidP="00DF7B46">
      <w:pPr>
        <w:pStyle w:val="2"/>
        <w:numPr>
          <w:ilvl w:val="2"/>
          <w:numId w:val="6"/>
        </w:numPr>
      </w:pPr>
      <w:r>
        <w:t xml:space="preserve">Были установлены точки </w:t>
      </w:r>
      <w:proofErr w:type="spellStart"/>
      <w:r>
        <w:t>остонова</w:t>
      </w:r>
      <w:proofErr w:type="spellEnd"/>
      <w:r>
        <w:t xml:space="preserve"> в строках где происходит ввод данных и выполняется сложение чисел. Во время отладки с помощью панелей </w:t>
      </w:r>
      <w:r w:rsidRPr="00DF7B46">
        <w:t>“</w:t>
      </w:r>
      <w:r>
        <w:rPr>
          <w:lang w:val="en-US"/>
        </w:rPr>
        <w:t>Locals</w:t>
      </w:r>
      <w:r w:rsidRPr="00DF7B46">
        <w:t>”</w:t>
      </w:r>
      <w:r>
        <w:t xml:space="preserve"> и </w:t>
      </w:r>
      <w:r w:rsidRPr="00DF7B46">
        <w:t>“</w:t>
      </w:r>
      <w:r>
        <w:rPr>
          <w:lang w:val="en-US"/>
        </w:rPr>
        <w:t>Watch</w:t>
      </w:r>
      <w:r w:rsidRPr="00DF7B46">
        <w:t xml:space="preserve">” </w:t>
      </w:r>
      <w:r>
        <w:t>были видны значения локальных и видимых переменных во время выполнения программы</w:t>
      </w:r>
      <w:r>
        <w:br/>
      </w:r>
      <w:r>
        <w:rPr>
          <w:noProof/>
          <w:lang w:eastAsia="ru-RU"/>
        </w:rPr>
        <w:drawing>
          <wp:inline distT="0" distB="0" distL="0" distR="0" wp14:anchorId="7B69046B" wp14:editId="06DB8851">
            <wp:extent cx="5791200" cy="32608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" r="50475" b="847"/>
                    <a:stretch/>
                  </pic:blipFill>
                  <pic:spPr bwMode="auto">
                    <a:xfrm>
                      <a:off x="0" y="0"/>
                      <a:ext cx="5804899" cy="3268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66E4D" w14:textId="2B8F42E1" w:rsidR="00DF7B46" w:rsidRDefault="00DF7B46" w:rsidP="00DF7B46">
      <w:pPr>
        <w:pStyle w:val="2"/>
        <w:numPr>
          <w:ilvl w:val="2"/>
          <w:numId w:val="6"/>
        </w:numPr>
      </w:pPr>
      <w:r>
        <w:t xml:space="preserve">Была добавлена логика, при которой если пользователь вместо численного значения введёт слово </w:t>
      </w:r>
      <w:r w:rsidRPr="00DF7B46">
        <w:t>“</w:t>
      </w:r>
      <w:r>
        <w:rPr>
          <w:lang w:val="en-US"/>
        </w:rPr>
        <w:t>exit</w:t>
      </w:r>
      <w:r w:rsidRPr="00DF7B46">
        <w:t xml:space="preserve">” </w:t>
      </w:r>
      <w:r>
        <w:t>программы будет остановлена. Также был установлена условная точка останова, которая приостанавливает выполнение задачи во время режимы отладки, если сумма сложения двух чисел больше 100</w:t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766A8741" wp14:editId="6FD3CDE8">
            <wp:extent cx="5618922" cy="3099225"/>
            <wp:effectExtent l="0" t="0" r="127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r="50252" b="2434"/>
                    <a:stretch/>
                  </pic:blipFill>
                  <pic:spPr bwMode="auto">
                    <a:xfrm>
                      <a:off x="0" y="0"/>
                      <a:ext cx="5627555" cy="3103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EA9DD" w14:textId="77777777" w:rsidR="00DF7B46" w:rsidRDefault="00DF7B46" w:rsidP="00DF7B46">
      <w:pPr>
        <w:pStyle w:val="2"/>
      </w:pPr>
      <w:r>
        <w:t>Использование трассировки и отладочного вывода.</w:t>
      </w:r>
    </w:p>
    <w:p w14:paraId="3205867C" w14:textId="38C743A6" w:rsidR="00DF7B46" w:rsidRPr="00DF7B46" w:rsidRDefault="00DF7B46" w:rsidP="00DF7B46">
      <w:pPr>
        <w:pStyle w:val="2"/>
        <w:numPr>
          <w:ilvl w:val="2"/>
          <w:numId w:val="6"/>
        </w:numPr>
      </w:pPr>
      <w:r>
        <w:t xml:space="preserve">Для вывода дополнительных сообщений были добавлены </w:t>
      </w:r>
      <w:r>
        <w:rPr>
          <w:lang w:val="en-US"/>
        </w:rPr>
        <w:t>Debug</w:t>
      </w:r>
      <w:r w:rsidRPr="00DF7B46">
        <w:t>.</w:t>
      </w:r>
      <w:proofErr w:type="spellStart"/>
      <w:r>
        <w:rPr>
          <w:lang w:val="en-US"/>
        </w:rPr>
        <w:t>WriteLine</w:t>
      </w:r>
      <w:proofErr w:type="spellEnd"/>
      <w:r w:rsidRPr="00DF7B46">
        <w:t xml:space="preserve"> </w:t>
      </w:r>
      <w:r>
        <w:t xml:space="preserve">и </w:t>
      </w:r>
      <w:r>
        <w:rPr>
          <w:lang w:val="en-US"/>
        </w:rPr>
        <w:t>Trace</w:t>
      </w:r>
      <w:r>
        <w:t>.</w:t>
      </w:r>
      <w:proofErr w:type="spellStart"/>
      <w:r>
        <w:rPr>
          <w:lang w:val="en-US"/>
        </w:rPr>
        <w:t>WriteLine</w:t>
      </w:r>
      <w:proofErr w:type="spellEnd"/>
    </w:p>
    <w:p w14:paraId="4F7B1244" w14:textId="29E0EDF6" w:rsidR="00DF7B46" w:rsidRPr="00CC16E0" w:rsidRDefault="00DF7B46" w:rsidP="00CC16E0">
      <w:pPr>
        <w:pStyle w:val="2"/>
        <w:numPr>
          <w:ilvl w:val="2"/>
          <w:numId w:val="6"/>
        </w:numPr>
      </w:pPr>
      <w:r>
        <w:t>Проект был настроек так, чтобы вывод</w:t>
      </w:r>
      <w:r w:rsidR="00CC16E0">
        <w:t xml:space="preserve"> </w:t>
      </w:r>
      <w:r w:rsidR="00CC16E0">
        <w:rPr>
          <w:lang w:val="en-US"/>
        </w:rPr>
        <w:t>Debug</w:t>
      </w:r>
      <w:r w:rsidR="00CC16E0" w:rsidRPr="00DF7B46">
        <w:t>.</w:t>
      </w:r>
      <w:proofErr w:type="spellStart"/>
      <w:r w:rsidR="00CC16E0">
        <w:rPr>
          <w:lang w:val="en-US"/>
        </w:rPr>
        <w:t>WriteLine</w:t>
      </w:r>
      <w:proofErr w:type="spellEnd"/>
      <w:r w:rsidR="00CC16E0">
        <w:t xml:space="preserve"> работал только в конфигурации </w:t>
      </w:r>
      <w:r w:rsidR="00CC16E0">
        <w:rPr>
          <w:lang w:val="en-US"/>
        </w:rPr>
        <w:t>Debug</w:t>
      </w:r>
      <w:r w:rsidR="00CC16E0" w:rsidRPr="00CC16E0">
        <w:br/>
      </w:r>
      <w:r w:rsidR="00CC16E0">
        <w:rPr>
          <w:noProof/>
          <w:lang w:eastAsia="ru-RU"/>
        </w:rPr>
        <w:drawing>
          <wp:inline distT="0" distB="0" distL="0" distR="0" wp14:anchorId="5ECE9C8A" wp14:editId="37583193">
            <wp:extent cx="5671931" cy="322096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0475"/>
                    <a:stretch/>
                  </pic:blipFill>
                  <pic:spPr bwMode="auto">
                    <a:xfrm>
                      <a:off x="0" y="0"/>
                      <a:ext cx="5679044" cy="322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16E0" w:rsidRPr="00CC16E0">
        <w:br/>
      </w:r>
      <w:r w:rsidR="00CC16E0">
        <w:t xml:space="preserve">А вывод </w:t>
      </w:r>
      <w:r w:rsidR="00CC16E0">
        <w:rPr>
          <w:lang w:val="en-US"/>
        </w:rPr>
        <w:t>Trace</w:t>
      </w:r>
      <w:r w:rsidR="00CC16E0">
        <w:t>.</w:t>
      </w:r>
      <w:proofErr w:type="spellStart"/>
      <w:r w:rsidR="00CC16E0">
        <w:rPr>
          <w:lang w:val="en-US"/>
        </w:rPr>
        <w:t>WriteLine</w:t>
      </w:r>
      <w:proofErr w:type="spellEnd"/>
      <w:r w:rsidR="00CC16E0">
        <w:t xml:space="preserve"> работал только в конфигурации </w:t>
      </w:r>
      <w:r w:rsidR="00CC16E0">
        <w:rPr>
          <w:lang w:val="en-US"/>
        </w:rPr>
        <w:t>Release</w:t>
      </w:r>
      <w:r w:rsidR="00CC16E0" w:rsidRPr="00CC16E0">
        <w:br/>
      </w:r>
      <w:r w:rsidR="00CC16E0">
        <w:rPr>
          <w:noProof/>
          <w:lang w:eastAsia="ru-RU"/>
        </w:rPr>
        <w:lastRenderedPageBreak/>
        <w:drawing>
          <wp:inline distT="0" distB="0" distL="0" distR="0" wp14:anchorId="08C04AEC" wp14:editId="5406F48F">
            <wp:extent cx="5711687" cy="322899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0252"/>
                    <a:stretch/>
                  </pic:blipFill>
                  <pic:spPr bwMode="auto">
                    <a:xfrm>
                      <a:off x="0" y="0"/>
                      <a:ext cx="5725691" cy="3236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5D24E" w14:textId="0EABF39A" w:rsidR="00CC16E0" w:rsidRPr="00CC16E0" w:rsidRDefault="00CC16E0" w:rsidP="00CC16E0">
      <w:pPr>
        <w:pStyle w:val="2"/>
      </w:pPr>
      <w:r>
        <w:t xml:space="preserve">Использование </w:t>
      </w:r>
      <w:proofErr w:type="spellStart"/>
      <w:r>
        <w:rPr>
          <w:lang w:val="en-US"/>
        </w:rPr>
        <w:t>Debug.Assert</w:t>
      </w:r>
      <w:proofErr w:type="spellEnd"/>
    </w:p>
    <w:p w14:paraId="75AD20DA" w14:textId="448AF889" w:rsidR="00CC16E0" w:rsidRDefault="00CC16E0" w:rsidP="00CC16E0">
      <w:pPr>
        <w:pStyle w:val="2"/>
        <w:numPr>
          <w:ilvl w:val="2"/>
          <w:numId w:val="6"/>
        </w:numPr>
      </w:pPr>
      <w:r>
        <w:t xml:space="preserve">Был создан метод </w:t>
      </w:r>
      <w:proofErr w:type="spellStart"/>
      <w:r>
        <w:rPr>
          <w:lang w:val="en-US"/>
        </w:rPr>
        <w:t>CalculateDiscount</w:t>
      </w:r>
      <w:proofErr w:type="spellEnd"/>
      <w:r w:rsidRPr="00CC16E0">
        <w:t xml:space="preserve"> </w:t>
      </w:r>
      <w:r>
        <w:t xml:space="preserve">для расчёта скидки в процентах, которую принимает параметры </w:t>
      </w:r>
      <w:r>
        <w:rPr>
          <w:lang w:val="en-US"/>
        </w:rPr>
        <w:t>price</w:t>
      </w:r>
      <w:r w:rsidRPr="00CC16E0">
        <w:t xml:space="preserve"> </w:t>
      </w:r>
      <w:r>
        <w:t xml:space="preserve">и </w:t>
      </w:r>
      <w:proofErr w:type="spellStart"/>
      <w:r>
        <w:rPr>
          <w:lang w:val="en-US"/>
        </w:rPr>
        <w:t>discountRate</w:t>
      </w:r>
      <w:proofErr w:type="spellEnd"/>
      <w:r w:rsidRPr="00CC16E0">
        <w:t xml:space="preserve"> </w:t>
      </w:r>
      <w:r>
        <w:t>и возвращает итоговую сумму.</w:t>
      </w:r>
    </w:p>
    <w:p w14:paraId="226D84C6" w14:textId="321B2CF0" w:rsidR="00CC16E0" w:rsidRPr="00CC16E0" w:rsidRDefault="00CC16E0" w:rsidP="00CC16E0">
      <w:pPr>
        <w:pStyle w:val="2"/>
        <w:numPr>
          <w:ilvl w:val="2"/>
          <w:numId w:val="6"/>
        </w:numPr>
      </w:pPr>
      <w:r>
        <w:t xml:space="preserve">Были добавлены проверки при помощи метода </w:t>
      </w:r>
      <w:r>
        <w:rPr>
          <w:lang w:val="en-US"/>
        </w:rPr>
        <w:t>Debug</w:t>
      </w:r>
      <w:r w:rsidRPr="00CC16E0">
        <w:t>.</w:t>
      </w:r>
      <w:r>
        <w:rPr>
          <w:lang w:val="en-US"/>
        </w:rPr>
        <w:t>Assert</w:t>
      </w:r>
      <w:r w:rsidRPr="00CC16E0">
        <w:t>.</w:t>
      </w:r>
    </w:p>
    <w:p w14:paraId="5797BE57" w14:textId="3B89DD04" w:rsidR="00CC16E0" w:rsidRDefault="00CC16E0" w:rsidP="00CC16E0">
      <w:pPr>
        <w:pStyle w:val="2"/>
        <w:numPr>
          <w:ilvl w:val="2"/>
          <w:numId w:val="6"/>
        </w:numPr>
      </w:pPr>
      <w:r>
        <w:t>Был вызван метод</w:t>
      </w:r>
      <w:r w:rsidRPr="00CC16E0">
        <w:t xml:space="preserve"> </w:t>
      </w:r>
      <w:proofErr w:type="spellStart"/>
      <w:r>
        <w:rPr>
          <w:lang w:val="en-US"/>
        </w:rPr>
        <w:t>CalculateDiscount</w:t>
      </w:r>
      <w:proofErr w:type="spellEnd"/>
      <w:r>
        <w:t xml:space="preserve"> с корректными и некорректными параметрами.</w:t>
      </w:r>
    </w:p>
    <w:p w14:paraId="32F0B7CC" w14:textId="137487BF" w:rsidR="00CC16E0" w:rsidRDefault="00CC16E0" w:rsidP="00CC16E0">
      <w:pPr>
        <w:pStyle w:val="2"/>
        <w:numPr>
          <w:ilvl w:val="2"/>
          <w:numId w:val="6"/>
        </w:numPr>
      </w:pPr>
      <w:r>
        <w:t xml:space="preserve">Был запущен проект в режиме </w:t>
      </w:r>
      <w:r>
        <w:rPr>
          <w:lang w:val="en-US"/>
        </w:rPr>
        <w:t>Debug</w:t>
      </w:r>
      <w:r>
        <w:t>, чтобы убедится, что при некорректных значениях программа останавливается на ошибке</w:t>
      </w:r>
      <w:r>
        <w:br/>
      </w:r>
      <w:bookmarkStart w:id="0" w:name="_GoBack"/>
      <w:r>
        <w:rPr>
          <w:noProof/>
          <w:lang w:eastAsia="ru-RU"/>
        </w:rPr>
        <w:drawing>
          <wp:inline distT="0" distB="0" distL="0" distR="0" wp14:anchorId="09C83979" wp14:editId="6151A003">
            <wp:extent cx="5671820" cy="3220928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0475"/>
                    <a:stretch/>
                  </pic:blipFill>
                  <pic:spPr bwMode="auto">
                    <a:xfrm>
                      <a:off x="0" y="0"/>
                      <a:ext cx="5680630" cy="322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4E06AB3E" w14:textId="73FEB241" w:rsidR="00CC16E0" w:rsidRDefault="00CC16E0" w:rsidP="00CC16E0">
      <w:pPr>
        <w:pStyle w:val="2"/>
      </w:pPr>
      <w:r>
        <w:t xml:space="preserve">Использование </w:t>
      </w:r>
      <w:r>
        <w:rPr>
          <w:lang w:val="en-US"/>
        </w:rPr>
        <w:t>Call</w:t>
      </w:r>
      <w:r w:rsidRPr="00CC16E0">
        <w:t xml:space="preserve"> </w:t>
      </w:r>
      <w:r>
        <w:rPr>
          <w:lang w:val="en-US"/>
        </w:rPr>
        <w:t>Stack</w:t>
      </w:r>
      <w:r w:rsidRPr="00CC16E0">
        <w:t xml:space="preserve"> </w:t>
      </w:r>
      <w:r>
        <w:t>и исследование стеков вызовов</w:t>
      </w:r>
    </w:p>
    <w:p w14:paraId="0D095D67" w14:textId="5EB4D065" w:rsidR="00CC16E0" w:rsidRDefault="00CC16E0" w:rsidP="00CC16E0">
      <w:pPr>
        <w:pStyle w:val="2"/>
        <w:numPr>
          <w:ilvl w:val="2"/>
          <w:numId w:val="6"/>
        </w:numPr>
      </w:pPr>
      <w:r>
        <w:t>Была написана программа, которая вызывает последовательно несколько методов.</w:t>
      </w:r>
    </w:p>
    <w:p w14:paraId="59AB9A51" w14:textId="322DB1DB" w:rsidR="00CC16E0" w:rsidRDefault="00CC16E0" w:rsidP="00CC16E0">
      <w:pPr>
        <w:pStyle w:val="2"/>
        <w:numPr>
          <w:ilvl w:val="2"/>
          <w:numId w:val="6"/>
        </w:numPr>
      </w:pPr>
      <w:r>
        <w:t>В одном из методов (</w:t>
      </w:r>
      <w:proofErr w:type="spellStart"/>
      <w:r>
        <w:rPr>
          <w:lang w:val="en-US"/>
        </w:rPr>
        <w:t>MethodC</w:t>
      </w:r>
      <w:proofErr w:type="spellEnd"/>
      <w:r w:rsidRPr="00CC16E0">
        <w:t xml:space="preserve">) </w:t>
      </w:r>
      <w:r>
        <w:t>был добавлен выброс исключения.</w:t>
      </w:r>
    </w:p>
    <w:p w14:paraId="1E0CFA93" w14:textId="01B6DC19" w:rsidR="00CC16E0" w:rsidRDefault="00CC16E0" w:rsidP="00CC16E0">
      <w:pPr>
        <w:pStyle w:val="2"/>
        <w:numPr>
          <w:ilvl w:val="2"/>
          <w:numId w:val="6"/>
        </w:numPr>
      </w:pPr>
      <w:r>
        <w:lastRenderedPageBreak/>
        <w:t xml:space="preserve">Была установлена точка останова перед вызовом метода </w:t>
      </w:r>
      <w:proofErr w:type="spellStart"/>
      <w:r>
        <w:rPr>
          <w:lang w:val="en-US"/>
        </w:rPr>
        <w:t>MethodC</w:t>
      </w:r>
      <w:proofErr w:type="spellEnd"/>
      <w:r>
        <w:t xml:space="preserve"> и начата отладка. Когда программы была остановлена, было открыто окно</w:t>
      </w:r>
    </w:p>
    <w:p w14:paraId="3AAE1416" w14:textId="30D582E5" w:rsidR="00FA16BC" w:rsidRDefault="00FA16BC" w:rsidP="00FA16BC">
      <w:pPr>
        <w:pStyle w:val="1"/>
      </w:pPr>
      <w:r>
        <w:t>Контрольные вопросы</w:t>
      </w:r>
    </w:p>
    <w:p w14:paraId="585EA908" w14:textId="0CAD0250" w:rsidR="00FA16BC" w:rsidRDefault="00FA16BC" w:rsidP="00FA16BC">
      <w:pPr>
        <w:pStyle w:val="2"/>
      </w:pPr>
      <w:r>
        <w:t>Какие среды разработки поддерживают создание мобильных приложений?</w:t>
      </w:r>
    </w:p>
    <w:p w14:paraId="65ACC9CF" w14:textId="0520838E" w:rsidR="00FA16BC" w:rsidRDefault="00FA16BC" w:rsidP="00FA16BC">
      <w:pPr>
        <w:pStyle w:val="2"/>
      </w:pPr>
      <w:r>
        <w:t>На каких языках программирования можно создавать мобильные приложения?</w:t>
      </w:r>
    </w:p>
    <w:p w14:paraId="5806F92D" w14:textId="5C629D3E" w:rsidR="00A04652" w:rsidRDefault="00A04652" w:rsidP="00A04652">
      <w:pPr>
        <w:pStyle w:val="2"/>
      </w:pPr>
      <w:r>
        <w:t xml:space="preserve">Какие языки программирования доступны в </w:t>
      </w:r>
      <w:proofErr w:type="spellStart"/>
      <w:r>
        <w:rPr>
          <w:lang w:val="en-US"/>
        </w:rPr>
        <w:t>GigaIDE</w:t>
      </w:r>
      <w:proofErr w:type="spellEnd"/>
      <w:r>
        <w:t>?</w:t>
      </w:r>
    </w:p>
    <w:p w14:paraId="30C6FAAB" w14:textId="70524070" w:rsidR="00FA16BC" w:rsidRDefault="00FA16BC" w:rsidP="00FA16BC">
      <w:pPr>
        <w:pStyle w:val="2"/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64DFE5B4" w14:textId="74DAD830" w:rsidR="00FA16BC" w:rsidRDefault="00FA16BC" w:rsidP="00FA16BC">
      <w:pPr>
        <w:pStyle w:val="2"/>
      </w:pPr>
      <w:r>
        <w:t xml:space="preserve">Какой язык программирования является основным для разработки приложений под ОС </w:t>
      </w:r>
      <w:proofErr w:type="spellStart"/>
      <w:r>
        <w:t>Android</w:t>
      </w:r>
      <w:proofErr w:type="spellEnd"/>
      <w:r>
        <w:t>?</w:t>
      </w:r>
    </w:p>
    <w:p w14:paraId="7C7C1D07" w14:textId="27F5FCDD" w:rsidR="00FA16BC" w:rsidRDefault="00FA16BC" w:rsidP="00FA16BC">
      <w:pPr>
        <w:pStyle w:val="2"/>
      </w:pPr>
      <w:r>
        <w:t xml:space="preserve">Что дополнительно нужно установить для работы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5FD52DF5" w14:textId="0F4DFB4C" w:rsidR="00EE187F" w:rsidRDefault="00FA16BC" w:rsidP="00FA16BC">
      <w:pPr>
        <w:pStyle w:val="2"/>
      </w:pPr>
      <w:r>
        <w:t>Что такое Java Development Kit и что входит в его состав?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BC"/>
    <w:rsid w:val="00036639"/>
    <w:rsid w:val="000771B0"/>
    <w:rsid w:val="0018259A"/>
    <w:rsid w:val="001974B9"/>
    <w:rsid w:val="001E32F3"/>
    <w:rsid w:val="00271E47"/>
    <w:rsid w:val="002C5482"/>
    <w:rsid w:val="002D26BD"/>
    <w:rsid w:val="002F0172"/>
    <w:rsid w:val="002F3BB8"/>
    <w:rsid w:val="003025AF"/>
    <w:rsid w:val="00305284"/>
    <w:rsid w:val="0033449E"/>
    <w:rsid w:val="003777CA"/>
    <w:rsid w:val="004A368A"/>
    <w:rsid w:val="005E1048"/>
    <w:rsid w:val="005F68C0"/>
    <w:rsid w:val="00624AC7"/>
    <w:rsid w:val="006524C9"/>
    <w:rsid w:val="00653DD9"/>
    <w:rsid w:val="00657BDA"/>
    <w:rsid w:val="00693BA2"/>
    <w:rsid w:val="006E2B52"/>
    <w:rsid w:val="00726B37"/>
    <w:rsid w:val="007526F2"/>
    <w:rsid w:val="007F6F43"/>
    <w:rsid w:val="00814C20"/>
    <w:rsid w:val="00837079"/>
    <w:rsid w:val="00875785"/>
    <w:rsid w:val="0087752A"/>
    <w:rsid w:val="00921129"/>
    <w:rsid w:val="00925158"/>
    <w:rsid w:val="009B3A0D"/>
    <w:rsid w:val="009F5E2A"/>
    <w:rsid w:val="00A04652"/>
    <w:rsid w:val="00A27161"/>
    <w:rsid w:val="00A556E4"/>
    <w:rsid w:val="00A7632F"/>
    <w:rsid w:val="00A97403"/>
    <w:rsid w:val="00C21738"/>
    <w:rsid w:val="00C73174"/>
    <w:rsid w:val="00CA11F5"/>
    <w:rsid w:val="00CC16E0"/>
    <w:rsid w:val="00CE03F1"/>
    <w:rsid w:val="00CF0E87"/>
    <w:rsid w:val="00D66C75"/>
    <w:rsid w:val="00DF7B46"/>
    <w:rsid w:val="00E65989"/>
    <w:rsid w:val="00E95013"/>
    <w:rsid w:val="00EA601E"/>
    <w:rsid w:val="00EE187F"/>
    <w:rsid w:val="00F275E2"/>
    <w:rsid w:val="00F4296A"/>
    <w:rsid w:val="00F51543"/>
    <w:rsid w:val="00F823F0"/>
    <w:rsid w:val="00F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ind w:left="0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20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0109-13</cp:lastModifiedBy>
  <cp:revision>5</cp:revision>
  <cp:lastPrinted>2025-01-15T16:30:00Z</cp:lastPrinted>
  <dcterms:created xsi:type="dcterms:W3CDTF">2026-01-14T18:31:00Z</dcterms:created>
  <dcterms:modified xsi:type="dcterms:W3CDTF">2026-09-07T05:28:00Z</dcterms:modified>
</cp:coreProperties>
</file>