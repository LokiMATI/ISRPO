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7F9A3CD7" w:rsidR="00FA16BC" w:rsidRDefault="00ED2E88" w:rsidP="00FA16BC">
      <w:pPr>
        <w:pStyle w:val="10"/>
      </w:pPr>
      <w:r>
        <w:t>Отчёт по лабораторной работе</w:t>
      </w:r>
      <w:r w:rsidR="00CA11F5">
        <w:t xml:space="preserve"> №</w:t>
      </w:r>
      <w:r w:rsidR="006166AF">
        <w:t>10</w:t>
      </w:r>
      <w:r w:rsidR="00FA16BC">
        <w:br/>
      </w:r>
      <w:r>
        <w:t>Инспекция кода модулей проекта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05ED4956" w14:textId="77777777" w:rsidR="00ED2E88" w:rsidRDefault="00ED2E88" w:rsidP="00FA16BC">
      <w:pPr>
        <w:pStyle w:val="2"/>
      </w:pPr>
      <w:r>
        <w:t xml:space="preserve">Изучить техники </w:t>
      </w:r>
      <w:proofErr w:type="spellStart"/>
      <w:r>
        <w:t>рефакторинга</w:t>
      </w:r>
      <w:proofErr w:type="spellEnd"/>
      <w:r>
        <w:t xml:space="preserve"> программного кода.</w:t>
      </w:r>
    </w:p>
    <w:p w14:paraId="3FDEEA7A" w14:textId="20B495D9" w:rsidR="00FA16BC" w:rsidRDefault="00ED2E88" w:rsidP="00FA16BC">
      <w:pPr>
        <w:pStyle w:val="2"/>
      </w:pPr>
      <w:r>
        <w:t>Изучить процесс инспекции программного кода.</w:t>
      </w:r>
    </w:p>
    <w:p w14:paraId="232E16E5" w14:textId="5B1CFEB0" w:rsidR="00FA16BC" w:rsidRDefault="00FA16BC" w:rsidP="00FA16BC">
      <w:pPr>
        <w:pStyle w:val="1"/>
      </w:pPr>
      <w:r>
        <w:t>Задание</w:t>
      </w:r>
    </w:p>
    <w:p w14:paraId="02638613" w14:textId="1B43A667" w:rsidR="006166AF" w:rsidRDefault="006166AF" w:rsidP="006166AF">
      <w:pPr>
        <w:pStyle w:val="2"/>
      </w:pPr>
      <w:r>
        <w:t>Отслеживание определенных типов событий</w:t>
      </w:r>
    </w:p>
    <w:p w14:paraId="0D53717F" w14:textId="110570F1" w:rsidR="006166AF" w:rsidRDefault="006166AF" w:rsidP="006166AF">
      <w:pPr>
        <w:pStyle w:val="2"/>
        <w:numPr>
          <w:ilvl w:val="2"/>
          <w:numId w:val="6"/>
        </w:numPr>
      </w:pPr>
      <w:r w:rsidRPr="006166AF">
        <w:drawing>
          <wp:inline distT="0" distB="0" distL="0" distR="0" wp14:anchorId="7C98BFF5" wp14:editId="5CEA86A2">
            <wp:extent cx="5511544" cy="298524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528" cy="29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E68" w14:textId="41F5EC0D" w:rsidR="006166AF" w:rsidRDefault="006166AF" w:rsidP="006166AF">
      <w:pPr>
        <w:pStyle w:val="2"/>
        <w:numPr>
          <w:ilvl w:val="2"/>
          <w:numId w:val="6"/>
        </w:numPr>
      </w:pPr>
      <w:r w:rsidRPr="006166AF">
        <w:drawing>
          <wp:inline distT="0" distB="0" distL="0" distR="0" wp14:anchorId="3C08B89C" wp14:editId="7F5E9AE9">
            <wp:extent cx="5409266" cy="3564738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540" cy="35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F95C" w14:textId="11E9AC3C" w:rsidR="006166AF" w:rsidRDefault="006166AF" w:rsidP="006166AF">
      <w:pPr>
        <w:pStyle w:val="2"/>
        <w:numPr>
          <w:ilvl w:val="2"/>
          <w:numId w:val="6"/>
        </w:numPr>
        <w:rPr>
          <w:lang w:val="en-US"/>
        </w:rPr>
      </w:pPr>
      <w:proofErr w:type="spellStart"/>
      <w:r w:rsidRPr="006166AF">
        <w:rPr>
          <w:lang w:val="en-US"/>
        </w:rPr>
        <w:t>const</w:t>
      </w:r>
      <w:proofErr w:type="spellEnd"/>
      <w:r w:rsidRPr="006166AF">
        <w:rPr>
          <w:lang w:val="en-US"/>
        </w:rPr>
        <w:t xml:space="preserve"> header = </w:t>
      </w:r>
      <w:proofErr w:type="spellStart"/>
      <w:proofErr w:type="gramStart"/>
      <w:r w:rsidRPr="006166AF">
        <w:rPr>
          <w:lang w:val="en-US"/>
        </w:rPr>
        <w:t>document.querySelector</w:t>
      </w:r>
      <w:proofErr w:type="spellEnd"/>
      <w:proofErr w:type="gramEnd"/>
      <w:r w:rsidRPr="006166AF">
        <w:rPr>
          <w:lang w:val="en-US"/>
        </w:rPr>
        <w:t>('#header'); console.log(header);</w:t>
      </w:r>
      <w:r>
        <w:rPr>
          <w:lang w:val="en-US"/>
        </w:rPr>
        <w:t xml:space="preserve"> </w:t>
      </w:r>
      <w:r>
        <w:t>Выводить</w:t>
      </w:r>
      <w:r w:rsidRPr="006166AF">
        <w:rPr>
          <w:lang w:val="en-US"/>
        </w:rPr>
        <w:t xml:space="preserve"> </w:t>
      </w:r>
      <w:r>
        <w:rPr>
          <w:lang w:val="en-US"/>
        </w:rPr>
        <w:t xml:space="preserve">html </w:t>
      </w:r>
      <w:r>
        <w:t>разметку</w:t>
      </w:r>
      <w:r w:rsidRPr="006166AF">
        <w:rPr>
          <w:lang w:val="en-US"/>
        </w:rPr>
        <w:t xml:space="preserve"> </w:t>
      </w:r>
      <w:proofErr w:type="spellStart"/>
      <w:r>
        <w:t>эелемента</w:t>
      </w:r>
      <w:proofErr w:type="spellEnd"/>
      <w:r>
        <w:rPr>
          <w:lang w:val="en-US"/>
        </w:rPr>
        <w:t>.</w:t>
      </w:r>
    </w:p>
    <w:p w14:paraId="1BA3A5AE" w14:textId="476BB87B" w:rsidR="006166AF" w:rsidRDefault="006166AF" w:rsidP="006166AF">
      <w:pPr>
        <w:rPr>
          <w:lang w:val="en-US"/>
        </w:rPr>
      </w:pPr>
      <w:r w:rsidRPr="006166AF">
        <w:rPr>
          <w:lang w:val="en-US"/>
        </w:rPr>
        <w:lastRenderedPageBreak/>
        <w:drawing>
          <wp:inline distT="0" distB="0" distL="0" distR="0" wp14:anchorId="6E59CEE1" wp14:editId="27E5F3F0">
            <wp:extent cx="5940425" cy="58096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1044" w14:textId="33AD19A6" w:rsidR="006166AF" w:rsidRDefault="006166AF" w:rsidP="006166AF">
      <w:pPr>
        <w:rPr>
          <w:lang w:val="en-US"/>
        </w:rPr>
      </w:pPr>
      <w:r w:rsidRPr="006166AF">
        <w:rPr>
          <w:lang w:val="en-US"/>
        </w:rPr>
        <w:drawing>
          <wp:inline distT="0" distB="0" distL="0" distR="0" wp14:anchorId="12BDD5AA" wp14:editId="7B6B8014">
            <wp:extent cx="5940425" cy="19780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B05" w14:textId="251D4D3A" w:rsidR="006166AF" w:rsidRDefault="006166AF" w:rsidP="006166AF">
      <w:pPr>
        <w:pStyle w:val="2"/>
        <w:numPr>
          <w:ilvl w:val="2"/>
          <w:numId w:val="6"/>
        </w:numPr>
      </w:pPr>
      <w:r>
        <w:t>Имитация ввода в поля форм и отправка формы</w:t>
      </w:r>
    </w:p>
    <w:p w14:paraId="70286543" w14:textId="7CB49E75" w:rsidR="006166AF" w:rsidRDefault="006166AF" w:rsidP="006166AF">
      <w:pPr>
        <w:rPr>
          <w:lang w:val="en-US"/>
        </w:rPr>
      </w:pPr>
      <w:r w:rsidRPr="006166AF">
        <w:lastRenderedPageBreak/>
        <w:drawing>
          <wp:inline distT="0" distB="0" distL="0" distR="0" wp14:anchorId="2AF19BA5" wp14:editId="03F8D94A">
            <wp:extent cx="5940425" cy="3217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DFA5" w14:textId="516239C1" w:rsidR="006166AF" w:rsidRPr="006166AF" w:rsidRDefault="006166AF" w:rsidP="006166AF">
      <w:pPr>
        <w:rPr>
          <w:lang w:val="en-US"/>
        </w:rPr>
      </w:pPr>
      <w:r w:rsidRPr="006166AF">
        <w:rPr>
          <w:lang w:val="en-US"/>
        </w:rPr>
        <w:drawing>
          <wp:inline distT="0" distB="0" distL="0" distR="0" wp14:anchorId="404E93FB" wp14:editId="1237D926">
            <wp:extent cx="5940425" cy="3217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EFAB" w14:textId="3A69111B" w:rsidR="006166AF" w:rsidRDefault="006166AF" w:rsidP="006166AF">
      <w:pPr>
        <w:pStyle w:val="2"/>
      </w:pPr>
      <w:r>
        <w:t xml:space="preserve">Отладка </w:t>
      </w:r>
      <w:r>
        <w:rPr>
          <w:lang w:val="en-US"/>
        </w:rPr>
        <w:t>JavaScript</w:t>
      </w:r>
      <w:r w:rsidRPr="006166AF">
        <w:t xml:space="preserve">: </w:t>
      </w:r>
      <w:r>
        <w:t>точки останова, условия и пошаговое выполнение кода</w:t>
      </w:r>
    </w:p>
    <w:p w14:paraId="6BC1FBF1" w14:textId="1FF1AE70" w:rsidR="006166AF" w:rsidRDefault="006166AF" w:rsidP="006166AF">
      <w:pPr>
        <w:pStyle w:val="2"/>
        <w:numPr>
          <w:ilvl w:val="2"/>
          <w:numId w:val="6"/>
        </w:numPr>
      </w:pPr>
      <w:r w:rsidRPr="006166AF">
        <w:lastRenderedPageBreak/>
        <w:drawing>
          <wp:inline distT="0" distB="0" distL="0" distR="0" wp14:anchorId="3619EFBB" wp14:editId="1DECC942">
            <wp:extent cx="4340225" cy="23508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827" cy="23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C0C7" w14:textId="4E57CECB" w:rsidR="006166AF" w:rsidRDefault="00BB286B" w:rsidP="00BB286B">
      <w:pPr>
        <w:pStyle w:val="2"/>
        <w:numPr>
          <w:ilvl w:val="2"/>
          <w:numId w:val="6"/>
        </w:numPr>
      </w:pPr>
      <w:r w:rsidRPr="00BB286B">
        <w:drawing>
          <wp:inline distT="0" distB="0" distL="0" distR="0" wp14:anchorId="77CE8AA1" wp14:editId="05740105">
            <wp:extent cx="4420907" cy="239452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6200" cy="240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182" w14:textId="6988D46C" w:rsidR="00BB286B" w:rsidRDefault="00BB286B" w:rsidP="00BB286B">
      <w:pPr>
        <w:pStyle w:val="2"/>
        <w:numPr>
          <w:ilvl w:val="2"/>
          <w:numId w:val="6"/>
        </w:numPr>
      </w:pPr>
      <w:r w:rsidRPr="00BB286B">
        <w:drawing>
          <wp:inline distT="0" distB="0" distL="0" distR="0" wp14:anchorId="4E7374D8" wp14:editId="490791B7">
            <wp:extent cx="4864660" cy="263487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1691" cy="2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2966" w14:textId="29F57013" w:rsidR="00BB286B" w:rsidRDefault="00BB286B" w:rsidP="00BB286B">
      <w:r w:rsidRPr="00BB286B">
        <w:lastRenderedPageBreak/>
        <w:drawing>
          <wp:inline distT="0" distB="0" distL="0" distR="0" wp14:anchorId="47D956E7" wp14:editId="2F065163">
            <wp:extent cx="5940425" cy="32175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B02C" w14:textId="6C64F313" w:rsidR="00BB286B" w:rsidRDefault="00311E30" w:rsidP="00BB286B">
      <w:pPr>
        <w:pStyle w:val="2"/>
        <w:numPr>
          <w:ilvl w:val="2"/>
          <w:numId w:val="6"/>
        </w:numPr>
      </w:pPr>
      <w:r>
        <w:t xml:space="preserve">Настройка ввода разных типов </w:t>
      </w:r>
      <w:proofErr w:type="spellStart"/>
      <w:r>
        <w:t>сообзений</w:t>
      </w:r>
      <w:proofErr w:type="spellEnd"/>
    </w:p>
    <w:p w14:paraId="77CE15C3" w14:textId="4154ED2B" w:rsidR="00311E30" w:rsidRPr="00311E30" w:rsidRDefault="00311E30" w:rsidP="00311E30">
      <w:pPr>
        <w:rPr>
          <w:lang w:val="en-US"/>
        </w:rPr>
      </w:pPr>
      <w:r w:rsidRPr="00311E30">
        <w:rPr>
          <w:lang w:val="en-US"/>
        </w:rPr>
        <w:drawing>
          <wp:inline distT="0" distB="0" distL="0" distR="0" wp14:anchorId="721B6F2C" wp14:editId="49FB84B1">
            <wp:extent cx="5940425" cy="32175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C04" w14:textId="511E6513" w:rsidR="00311E30" w:rsidRDefault="00311E30" w:rsidP="00311E30">
      <w:pPr>
        <w:pStyle w:val="2"/>
      </w:pPr>
      <w:r>
        <w:t>Работа с сетевыми запросами и производительностью</w:t>
      </w:r>
    </w:p>
    <w:p w14:paraId="16185D86" w14:textId="46D9880B" w:rsidR="00311E30" w:rsidRDefault="00311E30" w:rsidP="00311E30">
      <w:pPr>
        <w:pStyle w:val="2"/>
        <w:numPr>
          <w:ilvl w:val="2"/>
          <w:numId w:val="6"/>
        </w:numPr>
      </w:pPr>
      <w:r w:rsidRPr="00311E30">
        <w:drawing>
          <wp:inline distT="0" distB="0" distL="0" distR="0" wp14:anchorId="28A809B9" wp14:editId="22A74502">
            <wp:extent cx="5180666" cy="1908900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181" cy="19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53E0" w14:textId="735684A9" w:rsidR="00311E30" w:rsidRDefault="00311E30" w:rsidP="00311E30">
      <w:pPr>
        <w:pStyle w:val="2"/>
        <w:numPr>
          <w:ilvl w:val="2"/>
          <w:numId w:val="6"/>
        </w:numPr>
      </w:pPr>
      <w:r w:rsidRPr="00311E30">
        <w:lastRenderedPageBreak/>
        <w:drawing>
          <wp:inline distT="0" distB="0" distL="0" distR="0" wp14:anchorId="61486B9E" wp14:editId="63E967AC">
            <wp:extent cx="5187390" cy="343848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5659" cy="34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3599" w14:textId="045A041B" w:rsidR="00470D8E" w:rsidRDefault="00470D8E" w:rsidP="00311E30">
      <w:r w:rsidRPr="00470D8E">
        <w:drawing>
          <wp:inline distT="0" distB="0" distL="0" distR="0" wp14:anchorId="3B8AF679" wp14:editId="1E278859">
            <wp:extent cx="5940425" cy="393763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3FA7" w14:textId="68C5BC30" w:rsidR="00470D8E" w:rsidRPr="00470D8E" w:rsidRDefault="00470D8E" w:rsidP="00311E30">
      <w:r>
        <w:t>Дольше всего загружается изображение, поскольку оно имеет наибольший размер, чем остальные файлы (а также потому-то остальные файлы находятся локально, а изображение берётся из Интернета)</w:t>
      </w:r>
    </w:p>
    <w:p w14:paraId="0E5843EF" w14:textId="7800410E" w:rsidR="00311E30" w:rsidRDefault="00470D8E" w:rsidP="00470D8E">
      <w:pPr>
        <w:pStyle w:val="2"/>
        <w:numPr>
          <w:ilvl w:val="2"/>
          <w:numId w:val="6"/>
        </w:numPr>
      </w:pPr>
      <w:r w:rsidRPr="00470D8E">
        <w:lastRenderedPageBreak/>
        <w:drawing>
          <wp:inline distT="0" distB="0" distL="0" distR="0" wp14:anchorId="269DD672" wp14:editId="379F5EAF">
            <wp:extent cx="5019301" cy="271863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787" cy="27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9BFD" w14:textId="3AA40220" w:rsidR="00470D8E" w:rsidRDefault="00EC6E37" w:rsidP="00EC6E37">
      <w:pPr>
        <w:pStyle w:val="2"/>
        <w:numPr>
          <w:ilvl w:val="2"/>
          <w:numId w:val="6"/>
        </w:numPr>
      </w:pPr>
      <w:r w:rsidRPr="00EC6E37">
        <w:drawing>
          <wp:inline distT="0" distB="0" distL="0" distR="0" wp14:anchorId="3DCA21DF" wp14:editId="30369FFA">
            <wp:extent cx="5093260" cy="275869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169" cy="27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6A54" w14:textId="2CA0F03D" w:rsidR="00EC6E37" w:rsidRDefault="009355DF" w:rsidP="00EC6E37">
      <w:pPr>
        <w:pStyle w:val="2"/>
      </w:pPr>
      <w:r>
        <w:t>Тестирование адаптивности и отладка элементов, загружаемых динамически</w:t>
      </w:r>
    </w:p>
    <w:p w14:paraId="352D1799" w14:textId="6CEF0E95" w:rsidR="009355DF" w:rsidRDefault="009355DF" w:rsidP="009355DF">
      <w:pPr>
        <w:pStyle w:val="2"/>
        <w:numPr>
          <w:ilvl w:val="2"/>
          <w:numId w:val="6"/>
        </w:numPr>
      </w:pPr>
      <w:r w:rsidRPr="009355DF">
        <w:drawing>
          <wp:inline distT="0" distB="0" distL="0" distR="0" wp14:anchorId="505FDE45" wp14:editId="2A14F7A3">
            <wp:extent cx="4948117" cy="2680076"/>
            <wp:effectExtent l="0" t="0" r="508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6262" cy="26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6EC1" w14:textId="7B1D31CD" w:rsidR="009355DF" w:rsidRDefault="009355DF" w:rsidP="009355DF">
      <w:r w:rsidRPr="009355DF">
        <w:lastRenderedPageBreak/>
        <w:drawing>
          <wp:inline distT="0" distB="0" distL="0" distR="0" wp14:anchorId="2A0C6D06" wp14:editId="4459E404">
            <wp:extent cx="5940425" cy="32175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87C0B1" w14:textId="016A7AA0" w:rsidR="009355DF" w:rsidRDefault="009355DF" w:rsidP="009355DF">
      <w:pPr>
        <w:pStyle w:val="2"/>
        <w:numPr>
          <w:ilvl w:val="2"/>
          <w:numId w:val="6"/>
        </w:numPr>
      </w:pPr>
      <w:proofErr w:type="spellStart"/>
      <w:r>
        <w:t>фцв</w:t>
      </w:r>
      <w:proofErr w:type="spellEnd"/>
    </w:p>
    <w:p w14:paraId="3AAE1416" w14:textId="57358F19" w:rsidR="00427E8D" w:rsidRDefault="00427E8D" w:rsidP="00427E8D">
      <w:pPr>
        <w:pStyle w:val="1"/>
      </w:pPr>
      <w:r>
        <w:t>Ответы на к</w:t>
      </w:r>
      <w:r w:rsidR="00FA16BC">
        <w:t>онтрольные вопросы</w:t>
      </w:r>
    </w:p>
    <w:p w14:paraId="5FD52DF5" w14:textId="5F9879B4" w:rsidR="00EE187F" w:rsidRDefault="00B00F34" w:rsidP="00FA16BC">
      <w:pPr>
        <w:pStyle w:val="2"/>
      </w:pPr>
      <w:r>
        <w:t xml:space="preserve">Для чего выполняется инспекция программного кода? Ответ: Для нахождения узких мест в коде, а также для проведения </w:t>
      </w:r>
      <w:proofErr w:type="spellStart"/>
      <w:r>
        <w:t>рефакторинга</w:t>
      </w:r>
      <w:proofErr w:type="spellEnd"/>
      <w:r>
        <w:t>.</w:t>
      </w:r>
    </w:p>
    <w:p w14:paraId="7781CE72" w14:textId="2E7F7E83" w:rsidR="00B00F34" w:rsidRDefault="00B00F34" w:rsidP="00FA16BC">
      <w:pPr>
        <w:pStyle w:val="2"/>
      </w:pPr>
      <w:r>
        <w:t xml:space="preserve">Какие основные критерии следует учитывать при проведении инспекции программного кода? Ответ: Соответствие требованиям, читаемость и понятность, обработка ошибок и исключений, производительность, единообразие стиля написания кода, документация, тестируемость, верное </w:t>
      </w:r>
      <w:proofErr w:type="spellStart"/>
      <w:r>
        <w:t>версионирование</w:t>
      </w:r>
      <w:proofErr w:type="spellEnd"/>
      <w:r>
        <w:t xml:space="preserve"> зависимостей.</w:t>
      </w:r>
    </w:p>
    <w:p w14:paraId="6C252A59" w14:textId="5097FC95" w:rsidR="00B00F34" w:rsidRDefault="00B00F34" w:rsidP="00FA16BC">
      <w:pPr>
        <w:pStyle w:val="2"/>
      </w:pPr>
      <w:r>
        <w:t xml:space="preserve">Как правильно организовать процесс </w:t>
      </w:r>
      <w:proofErr w:type="spellStart"/>
      <w:r>
        <w:t>рефакторинга</w:t>
      </w:r>
      <w:proofErr w:type="spellEnd"/>
      <w:r>
        <w:t xml:space="preserve"> кода без нарушения существующей функциональности? Ответ: После каждого зафиксированного изменения запускать тестирование.</w:t>
      </w:r>
    </w:p>
    <w:p w14:paraId="71C1B638" w14:textId="117A57C5" w:rsidR="00B00F34" w:rsidRDefault="00B00F34" w:rsidP="00B00F34">
      <w:pPr>
        <w:pStyle w:val="2"/>
      </w:pPr>
      <w:r>
        <w:t xml:space="preserve">Какие инструменты статического анализа кода можно использовать для выявления «запахов кода»? Ответ: </w:t>
      </w:r>
      <w:proofErr w:type="spellStart"/>
      <w:r w:rsidRPr="00B00F34">
        <w:t>StyleCop.Analyzers</w:t>
      </w:r>
      <w:proofErr w:type="spellEnd"/>
      <w:r>
        <w:t xml:space="preserve">, </w:t>
      </w:r>
      <w:proofErr w:type="spellStart"/>
      <w:r w:rsidRPr="00B00F34">
        <w:t>NDepend</w:t>
      </w:r>
      <w:proofErr w:type="spellEnd"/>
      <w:r>
        <w:t>.</w:t>
      </w:r>
    </w:p>
    <w:p w14:paraId="1D85D338" w14:textId="1BA3ED5B" w:rsidR="00B00F34" w:rsidRDefault="00B00F34" w:rsidP="00B00F34">
      <w:pPr>
        <w:pStyle w:val="2"/>
      </w:pPr>
      <w:r>
        <w:t xml:space="preserve">Как оценить эффективность проведенного </w:t>
      </w:r>
      <w:proofErr w:type="spellStart"/>
      <w:r>
        <w:t>рефакторинга</w:t>
      </w:r>
      <w:proofErr w:type="spellEnd"/>
      <w:r>
        <w:t xml:space="preserve">? Ответ: отследить время исполнения кода, </w:t>
      </w:r>
      <w:r w:rsidR="005D447E">
        <w:t>нагрузки на компьютер, тестами.</w:t>
      </w:r>
    </w:p>
    <w:p w14:paraId="7AD5869C" w14:textId="0E1F7836" w:rsidR="005D447E" w:rsidRDefault="005D447E" w:rsidP="005D447E">
      <w:pPr>
        <w:pStyle w:val="2"/>
      </w:pPr>
      <w:r>
        <w:t xml:space="preserve">Какие метрики можно использовать для измерения улучшений проведённого </w:t>
      </w:r>
      <w:proofErr w:type="spellStart"/>
      <w:r>
        <w:t>рефакторинга</w:t>
      </w:r>
      <w:proofErr w:type="spellEnd"/>
      <w:r>
        <w:t xml:space="preserve">? Ответ: </w:t>
      </w:r>
      <w:r w:rsidRPr="005D447E">
        <w:t>Цикломатическая сложность</w:t>
      </w:r>
      <w:r>
        <w:t>, количество строк в коде, дублирование кода, тестовое покрытие.</w:t>
      </w:r>
    </w:p>
    <w:p w14:paraId="685377B2" w14:textId="1780C1FF" w:rsidR="005D447E" w:rsidRDefault="005D447E" w:rsidP="005D447E">
      <w:pPr>
        <w:pStyle w:val="1"/>
      </w:pPr>
      <w:r>
        <w:t>Вывод</w:t>
      </w:r>
    </w:p>
    <w:p w14:paraId="7EE8458F" w14:textId="1F6D963F" w:rsidR="005D447E" w:rsidRDefault="005D447E" w:rsidP="005D447E">
      <w:pPr>
        <w:pStyle w:val="2"/>
      </w:pPr>
      <w:r>
        <w:t xml:space="preserve">Были изучены техники </w:t>
      </w:r>
      <w:proofErr w:type="spellStart"/>
      <w:r>
        <w:t>рефакторинга</w:t>
      </w:r>
      <w:proofErr w:type="spellEnd"/>
      <w:r>
        <w:t xml:space="preserve"> программного кода.</w:t>
      </w:r>
    </w:p>
    <w:p w14:paraId="7FCE2586" w14:textId="5C36951E" w:rsidR="005D447E" w:rsidRDefault="005D447E" w:rsidP="005D447E">
      <w:pPr>
        <w:pStyle w:val="2"/>
      </w:pPr>
      <w:r>
        <w:t xml:space="preserve">Был изучен процесс инспекции программного кода. </w:t>
      </w:r>
    </w:p>
    <w:sectPr w:rsidR="005D4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2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2A36"/>
    <w:rsid w:val="000771B0"/>
    <w:rsid w:val="00144AEE"/>
    <w:rsid w:val="0018259A"/>
    <w:rsid w:val="001974B9"/>
    <w:rsid w:val="001E32F3"/>
    <w:rsid w:val="001E34D4"/>
    <w:rsid w:val="00271E47"/>
    <w:rsid w:val="002C5482"/>
    <w:rsid w:val="002D26BD"/>
    <w:rsid w:val="002F0172"/>
    <w:rsid w:val="002F3BB8"/>
    <w:rsid w:val="003025AF"/>
    <w:rsid w:val="00305284"/>
    <w:rsid w:val="00311E30"/>
    <w:rsid w:val="0033449E"/>
    <w:rsid w:val="003777CA"/>
    <w:rsid w:val="00427E8D"/>
    <w:rsid w:val="00470D8E"/>
    <w:rsid w:val="004A368A"/>
    <w:rsid w:val="00535230"/>
    <w:rsid w:val="005D447E"/>
    <w:rsid w:val="005E1048"/>
    <w:rsid w:val="005F68C0"/>
    <w:rsid w:val="006166AF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8C8"/>
    <w:rsid w:val="00814C20"/>
    <w:rsid w:val="00837079"/>
    <w:rsid w:val="00875785"/>
    <w:rsid w:val="0087752A"/>
    <w:rsid w:val="00921129"/>
    <w:rsid w:val="00925158"/>
    <w:rsid w:val="009355DF"/>
    <w:rsid w:val="009B3A0D"/>
    <w:rsid w:val="009F5E2A"/>
    <w:rsid w:val="00A04652"/>
    <w:rsid w:val="00A27161"/>
    <w:rsid w:val="00A556E4"/>
    <w:rsid w:val="00A7632F"/>
    <w:rsid w:val="00A97403"/>
    <w:rsid w:val="00B00F34"/>
    <w:rsid w:val="00BB286B"/>
    <w:rsid w:val="00C21738"/>
    <w:rsid w:val="00C73174"/>
    <w:rsid w:val="00CA11F5"/>
    <w:rsid w:val="00CE03F1"/>
    <w:rsid w:val="00CF0E87"/>
    <w:rsid w:val="00D66C75"/>
    <w:rsid w:val="00DB59E4"/>
    <w:rsid w:val="00E65989"/>
    <w:rsid w:val="00E95013"/>
    <w:rsid w:val="00EA601E"/>
    <w:rsid w:val="00EC6E37"/>
    <w:rsid w:val="00ED2E88"/>
    <w:rsid w:val="00EE187F"/>
    <w:rsid w:val="00EE3E4F"/>
    <w:rsid w:val="00F275E2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table" w:styleId="af0">
    <w:name w:val="Table Grid"/>
    <w:basedOn w:val="a2"/>
    <w:uiPriority w:val="39"/>
    <w:rsid w:val="00ED2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224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9</cp:revision>
  <cp:lastPrinted>2025-01-15T16:30:00Z</cp:lastPrinted>
  <dcterms:created xsi:type="dcterms:W3CDTF">2026-01-14T18:31:00Z</dcterms:created>
  <dcterms:modified xsi:type="dcterms:W3CDTF">2026-09-25T07:30:00Z</dcterms:modified>
</cp:coreProperties>
</file>